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template.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C7E5" w14:textId="77777777" w:rsidR="00EA56CE" w:rsidRPr="0088645F" w:rsidRDefault="0088645F" w:rsidP="0088645F">
      <w:pPr>
        <w:pStyle w:val="SPJTitle"/>
      </w:pPr>
      <w:commentRangeStart w:id="0"/>
      <w:r w:rsidRPr="00BD69A8">
        <w:rPr>
          <w:noProof/>
          <w:lang w:eastAsia="en-GB"/>
        </w:rPr>
        <w:drawing>
          <wp:anchor distT="0" distB="0" distL="114300" distR="114300" simplePos="0" relativeHeight="251665408" behindDoc="1" locked="0" layoutInCell="1" allowOverlap="1" wp14:anchorId="2BE8DFB5" wp14:editId="1FDAE571">
            <wp:simplePos x="0" y="0"/>
            <wp:positionH relativeFrom="page">
              <wp:posOffset>5803900</wp:posOffset>
            </wp:positionH>
            <wp:positionV relativeFrom="page">
              <wp:posOffset>360045</wp:posOffset>
            </wp:positionV>
            <wp:extent cx="896400" cy="381600"/>
            <wp:effectExtent l="0" t="0" r="0" b="0"/>
            <wp:wrapThrough wrapText="bothSides">
              <wp:wrapPolygon edited="0">
                <wp:start x="2755" y="0"/>
                <wp:lineTo x="1837" y="7560"/>
                <wp:lineTo x="2296" y="20520"/>
                <wp:lineTo x="19748" y="20520"/>
                <wp:lineTo x="19288" y="9720"/>
                <wp:lineTo x="17911" y="0"/>
                <wp:lineTo x="2755" y="0"/>
              </wp:wrapPolygon>
            </wp:wrapThrough>
            <wp:docPr id="6" name="Picture 1" descr="logo SPAFA Journal OA.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PAFA Journal OA.pdf"/>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6400" cy="381600"/>
                    </a:xfrm>
                    <a:prstGeom prst="rect">
                      <a:avLst/>
                    </a:prstGeom>
                  </pic:spPr>
                </pic:pic>
              </a:graphicData>
            </a:graphic>
            <wp14:sizeRelH relativeFrom="page">
              <wp14:pctWidth>0</wp14:pctWidth>
            </wp14:sizeRelH>
            <wp14:sizeRelV relativeFrom="page">
              <wp14:pctHeight>0</wp14:pctHeight>
            </wp14:sizeRelV>
          </wp:anchor>
        </w:drawing>
      </w:r>
      <w:commentRangeEnd w:id="0"/>
      <w:r w:rsidR="009F4D44">
        <w:rPr>
          <w:rStyle w:val="CommentReference"/>
          <w:rFonts w:asciiTheme="minorHAnsi" w:eastAsia="Times New Roman" w:hAnsiTheme="minorHAnsi" w:cs="Angsana New"/>
          <w:b w:val="0"/>
          <w:spacing w:val="0"/>
          <w:kern w:val="0"/>
          <w:lang w:val="en-US"/>
        </w:rPr>
        <w:commentReference w:id="0"/>
      </w:r>
      <w:r w:rsidR="00406422" w:rsidRPr="0088645F">
        <w:t xml:space="preserve">Original Title </w:t>
      </w:r>
      <w:r w:rsidR="007D4B8A" w:rsidRPr="0088645F">
        <w:t>Times New Roman 18 pt</w:t>
      </w:r>
      <w:r w:rsidR="00B84694" w:rsidRPr="0088645F">
        <w:t xml:space="preserve"> </w:t>
      </w:r>
    </w:p>
    <w:p w14:paraId="579A8996" w14:textId="77777777" w:rsidR="00406422" w:rsidRPr="0088645F" w:rsidRDefault="00406422" w:rsidP="0088645F">
      <w:pPr>
        <w:pStyle w:val="SPJTitle"/>
      </w:pPr>
      <w:r w:rsidRPr="0088645F">
        <w:t>Foreign Language Title Times New Roman 18 pt</w:t>
      </w:r>
    </w:p>
    <w:p w14:paraId="5E9D20D3" w14:textId="77777777" w:rsidR="002439DC" w:rsidRPr="00B75D96" w:rsidRDefault="002439DC">
      <w:pPr>
        <w:rPr>
          <w:color w:val="808080" w:themeColor="background1" w:themeShade="80"/>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6A6A6"/>
        <w:tblLayout w:type="fixed"/>
        <w:tblLook w:val="00A0" w:firstRow="1" w:lastRow="0" w:firstColumn="1" w:lastColumn="0" w:noHBand="0" w:noVBand="0"/>
      </w:tblPr>
      <w:tblGrid>
        <w:gridCol w:w="4539"/>
        <w:gridCol w:w="1491"/>
        <w:gridCol w:w="3576"/>
      </w:tblGrid>
      <w:tr w:rsidR="00B84694" w:rsidRPr="00B75D96" w14:paraId="769B0271" w14:textId="77777777" w:rsidTr="006126B3">
        <w:tc>
          <w:tcPr>
            <w:tcW w:w="4318" w:type="dxa"/>
            <w:vMerge w:val="restart"/>
            <w:shd w:val="clear" w:color="auto" w:fill="FFFFFF" w:themeFill="background1"/>
          </w:tcPr>
          <w:p w14:paraId="4D01169E" w14:textId="77777777" w:rsidR="00B84694" w:rsidRPr="00B75D96" w:rsidRDefault="00B84694" w:rsidP="00E33CFD">
            <w:pPr>
              <w:pStyle w:val="SPJNormaltext"/>
            </w:pPr>
            <w:commentRangeStart w:id="1"/>
            <w:r>
              <w:t>Name</w:t>
            </w:r>
            <w:r w:rsidR="006126B3" w:rsidRPr="006126B3">
              <w:rPr>
                <w:vertAlign w:val="superscript"/>
              </w:rPr>
              <w:t>1</w:t>
            </w:r>
            <w:r>
              <w:t xml:space="preserve"> Font Size 12</w:t>
            </w:r>
          </w:p>
          <w:p w14:paraId="3DCD8EAE" w14:textId="77777777" w:rsidR="00B84694" w:rsidRPr="00D5581B" w:rsidRDefault="006126B3" w:rsidP="00E33CFD">
            <w:pPr>
              <w:pStyle w:val="SPJNormaltext"/>
            </w:pPr>
            <w:r w:rsidRPr="006126B3">
              <w:rPr>
                <w:vertAlign w:val="superscript"/>
              </w:rPr>
              <w:t>1</w:t>
            </w:r>
            <w:r w:rsidR="00B84694" w:rsidRPr="00A2512D">
              <w:rPr>
                <w:sz w:val="20"/>
                <w:szCs w:val="20"/>
              </w:rPr>
              <w:t>Affiliation Font Size 10</w:t>
            </w:r>
            <w:commentRangeEnd w:id="1"/>
            <w:r w:rsidRPr="00A2512D">
              <w:rPr>
                <w:rStyle w:val="CommentReference"/>
                <w:rFonts w:asciiTheme="minorHAnsi" w:eastAsia="Times New Roman" w:hAnsiTheme="minorHAnsi" w:cs="Angsana New"/>
                <w:sz w:val="20"/>
                <w:szCs w:val="20"/>
              </w:rPr>
              <w:commentReference w:id="1"/>
            </w:r>
          </w:p>
          <w:p w14:paraId="11E7768A" w14:textId="77777777" w:rsidR="006126B3" w:rsidRDefault="006126B3" w:rsidP="00E33CFD">
            <w:pPr>
              <w:pStyle w:val="SPJNormaltext"/>
            </w:pPr>
          </w:p>
          <w:p w14:paraId="77BB50FD" w14:textId="77777777" w:rsidR="00B84694" w:rsidRPr="00B75D96" w:rsidRDefault="00B84694" w:rsidP="00E33CFD">
            <w:pPr>
              <w:pStyle w:val="SPJNormaltext"/>
            </w:pPr>
            <w:commentRangeStart w:id="2"/>
            <w:r>
              <w:t xml:space="preserve">Email address Font Size </w:t>
            </w:r>
            <w:commentRangeStart w:id="3"/>
            <w:r>
              <w:t>12</w:t>
            </w:r>
            <w:commentRangeEnd w:id="2"/>
            <w:r w:rsidR="006126B3">
              <w:rPr>
                <w:rStyle w:val="CommentReference"/>
                <w:rFonts w:asciiTheme="minorHAnsi" w:eastAsia="Times New Roman" w:hAnsiTheme="minorHAnsi" w:cs="Angsana New"/>
              </w:rPr>
              <w:commentReference w:id="2"/>
            </w:r>
            <w:commentRangeEnd w:id="3"/>
            <w:r w:rsidR="006126B3">
              <w:rPr>
                <w:rStyle w:val="CommentReference"/>
                <w:rFonts w:asciiTheme="minorHAnsi" w:eastAsia="Times New Roman" w:hAnsiTheme="minorHAnsi" w:cs="Angsana New"/>
              </w:rPr>
              <w:commentReference w:id="3"/>
            </w:r>
          </w:p>
          <w:p w14:paraId="681EF757" w14:textId="77777777" w:rsidR="00B84694" w:rsidRPr="00B75D96" w:rsidRDefault="00B84694" w:rsidP="00D5581B">
            <w:pPr>
              <w:rPr>
                <w:color w:val="FFFFFF" w:themeColor="background1"/>
                <w:sz w:val="20"/>
              </w:rPr>
            </w:pPr>
          </w:p>
        </w:tc>
        <w:tc>
          <w:tcPr>
            <w:tcW w:w="1418" w:type="dxa"/>
            <w:vMerge w:val="restart"/>
          </w:tcPr>
          <w:p w14:paraId="0703A125" w14:textId="77777777" w:rsidR="00B84694" w:rsidRDefault="00B84694" w:rsidP="00AD1784">
            <w:pPr>
              <w:spacing w:before="120" w:after="120"/>
              <w:rPr>
                <w:color w:val="FFFFFF" w:themeColor="background1"/>
                <w:sz w:val="20"/>
              </w:rPr>
            </w:pPr>
          </w:p>
        </w:tc>
        <w:tc>
          <w:tcPr>
            <w:tcW w:w="3402" w:type="dxa"/>
            <w:shd w:val="clear" w:color="auto" w:fill="4F81BD" w:themeFill="accent1"/>
            <w:vAlign w:val="center"/>
          </w:tcPr>
          <w:p w14:paraId="3149C86E" w14:textId="77777777" w:rsidR="00B84694" w:rsidRPr="006126B3" w:rsidRDefault="00B84694" w:rsidP="006126B3">
            <w:pPr>
              <w:spacing w:before="120" w:after="120" w:line="240" w:lineRule="auto"/>
              <w:jc w:val="center"/>
              <w:rPr>
                <w:rFonts w:ascii="Times New Roman" w:hAnsi="Times New Roman" w:cs="Times New Roman"/>
                <w:color w:val="FFFFFF" w:themeColor="background1"/>
                <w:sz w:val="20"/>
              </w:rPr>
            </w:pPr>
            <w:commentRangeStart w:id="4"/>
            <w:r w:rsidRPr="006126B3">
              <w:rPr>
                <w:rFonts w:ascii="Times New Roman" w:hAnsi="Times New Roman" w:cs="Times New Roman"/>
                <w:color w:val="FFFFFF" w:themeColor="background1"/>
                <w:sz w:val="20"/>
              </w:rPr>
              <w:t>PEER REV</w:t>
            </w:r>
            <w:r w:rsidRPr="00A15907">
              <w:rPr>
                <w:rStyle w:val="SPJBoxHeadChar"/>
              </w:rPr>
              <w:t>IEWED</w:t>
            </w:r>
            <w:r w:rsidRPr="006126B3">
              <w:rPr>
                <w:rFonts w:ascii="Times New Roman" w:hAnsi="Times New Roman" w:cs="Times New Roman"/>
                <w:color w:val="FFFFFF" w:themeColor="background1"/>
                <w:sz w:val="20"/>
              </w:rPr>
              <w:t>/BOOK REVIEW</w:t>
            </w:r>
            <w:commentRangeEnd w:id="4"/>
            <w:r w:rsidR="00F901DD">
              <w:rPr>
                <w:rStyle w:val="CommentReference"/>
                <w:rFonts w:eastAsia="Times New Roman" w:cs="Angsana New"/>
                <w:lang w:val="en-US"/>
              </w:rPr>
              <w:commentReference w:id="4"/>
            </w:r>
          </w:p>
        </w:tc>
      </w:tr>
      <w:tr w:rsidR="00B84694" w:rsidRPr="00B75D96" w14:paraId="4EAFB08E" w14:textId="77777777" w:rsidTr="006126B3">
        <w:tc>
          <w:tcPr>
            <w:tcW w:w="4318" w:type="dxa"/>
            <w:vMerge/>
            <w:shd w:val="clear" w:color="auto" w:fill="FFFFFF" w:themeFill="background1"/>
          </w:tcPr>
          <w:p w14:paraId="33B9AB21" w14:textId="77777777" w:rsidR="00B84694" w:rsidRPr="00B75D96" w:rsidRDefault="00B84694" w:rsidP="00A264D2">
            <w:pPr>
              <w:spacing w:before="120"/>
              <w:rPr>
                <w:color w:val="FFFFFF" w:themeColor="background1"/>
                <w:sz w:val="20"/>
              </w:rPr>
            </w:pPr>
          </w:p>
        </w:tc>
        <w:tc>
          <w:tcPr>
            <w:tcW w:w="1418" w:type="dxa"/>
            <w:vMerge/>
          </w:tcPr>
          <w:p w14:paraId="74E6D10D" w14:textId="77777777" w:rsidR="00B84694" w:rsidRPr="00B75D96" w:rsidRDefault="00B84694" w:rsidP="00A264D2">
            <w:pPr>
              <w:spacing w:before="120"/>
              <w:rPr>
                <w:color w:val="FFFFFF" w:themeColor="background1"/>
                <w:sz w:val="20"/>
              </w:rPr>
            </w:pPr>
          </w:p>
        </w:tc>
        <w:tc>
          <w:tcPr>
            <w:tcW w:w="3402" w:type="dxa"/>
            <w:shd w:val="clear" w:color="auto" w:fill="4F81BD" w:themeFill="accent1"/>
            <w:vAlign w:val="center"/>
          </w:tcPr>
          <w:p w14:paraId="55EEC52D" w14:textId="77777777" w:rsidR="00B84694" w:rsidRPr="00CA7497" w:rsidRDefault="00B84694" w:rsidP="00CA7497">
            <w:pPr>
              <w:pStyle w:val="SPJNormaltext"/>
              <w:rPr>
                <w:rFonts w:cs="Times New Roman"/>
                <w:color w:val="FFFFFF" w:themeColor="background1"/>
                <w:sz w:val="16"/>
                <w:szCs w:val="16"/>
                <w:lang w:val="en-GB"/>
              </w:rPr>
            </w:pPr>
            <w:r w:rsidRPr="00CA7497">
              <w:rPr>
                <w:rFonts w:cs="Times New Roman"/>
                <w:color w:val="FFFFFF" w:themeColor="background1"/>
                <w:sz w:val="16"/>
                <w:szCs w:val="16"/>
                <w:lang w:val="en-GB"/>
              </w:rPr>
              <w:t>Received [month] [00], [0000]</w:t>
            </w:r>
          </w:p>
          <w:p w14:paraId="440F2717" w14:textId="77777777" w:rsidR="00B84694" w:rsidRPr="00CA7497" w:rsidRDefault="00B84694" w:rsidP="00CA7497">
            <w:pPr>
              <w:pStyle w:val="SPJNormaltext"/>
              <w:rPr>
                <w:rFonts w:cs="Times New Roman"/>
                <w:color w:val="FFFFFF" w:themeColor="background1"/>
                <w:sz w:val="16"/>
                <w:szCs w:val="16"/>
                <w:lang w:val="en-GB"/>
              </w:rPr>
            </w:pPr>
            <w:r w:rsidRPr="00CA7497">
              <w:rPr>
                <w:rFonts w:cs="Times New Roman"/>
                <w:color w:val="FFFFFF" w:themeColor="background1"/>
                <w:sz w:val="16"/>
                <w:szCs w:val="16"/>
                <w:lang w:val="en-GB"/>
              </w:rPr>
              <w:t>Accepted [month] [00], [0000]</w:t>
            </w:r>
          </w:p>
          <w:p w14:paraId="145B6BBC" w14:textId="77777777" w:rsidR="00B84694" w:rsidRPr="00CA7497" w:rsidRDefault="00B84694" w:rsidP="00CA7497">
            <w:pPr>
              <w:pStyle w:val="SPJNormaltext"/>
              <w:rPr>
                <w:rFonts w:cs="Times New Roman"/>
                <w:color w:val="FFFFFF" w:themeColor="background1"/>
                <w:sz w:val="16"/>
                <w:szCs w:val="16"/>
                <w:lang w:val="en-GB"/>
              </w:rPr>
            </w:pPr>
            <w:r w:rsidRPr="00CA7497">
              <w:rPr>
                <w:rFonts w:cs="Times New Roman"/>
                <w:color w:val="FFFFFF" w:themeColor="background1"/>
                <w:sz w:val="16"/>
                <w:szCs w:val="16"/>
                <w:lang w:val="en-GB"/>
              </w:rPr>
              <w:t>Published [month] [00], [0000]</w:t>
            </w:r>
          </w:p>
          <w:p w14:paraId="1240BEA0" w14:textId="77777777" w:rsidR="00B84694" w:rsidRDefault="00B84694" w:rsidP="00CA7497">
            <w:pPr>
              <w:pStyle w:val="SPJNormaltext"/>
              <w:rPr>
                <w:rFonts w:cs="Times New Roman"/>
                <w:color w:val="FFFFFF" w:themeColor="background1"/>
                <w:sz w:val="16"/>
                <w:szCs w:val="16"/>
                <w:lang w:val="en-GB"/>
              </w:rPr>
            </w:pPr>
            <w:r w:rsidRPr="00CA7497">
              <w:rPr>
                <w:rFonts w:cs="Times New Roman"/>
                <w:color w:val="FFFFFF" w:themeColor="background1"/>
                <w:sz w:val="16"/>
                <w:szCs w:val="16"/>
                <w:lang w:val="en-GB"/>
              </w:rPr>
              <w:t>DOI:</w:t>
            </w:r>
          </w:p>
          <w:p w14:paraId="58DDC3DC" w14:textId="77777777" w:rsidR="00A2512D" w:rsidRPr="006126B3" w:rsidRDefault="003C2484" w:rsidP="00CA7497">
            <w:pPr>
              <w:pStyle w:val="SPJNormaltext"/>
              <w:rPr>
                <w:rFonts w:cs="Times New Roman"/>
                <w:color w:val="FFFFFF" w:themeColor="background1"/>
                <w:sz w:val="16"/>
                <w:szCs w:val="16"/>
              </w:rPr>
            </w:pPr>
            <w:r w:rsidRPr="003C2484">
              <w:rPr>
                <w:rFonts w:cs="Times New Roman"/>
                <w:color w:val="FFFFFF" w:themeColor="background1"/>
                <w:sz w:val="16"/>
                <w:szCs w:val="16"/>
                <w:lang w:val="en-GB"/>
              </w:rPr>
              <w:t>https://doi.org/10.26721/spafa</w:t>
            </w:r>
            <w:r w:rsidR="007F2C6E">
              <w:rPr>
                <w:rFonts w:cs="Times New Roman"/>
                <w:color w:val="FFFFFF" w:themeColor="background1"/>
                <w:sz w:val="16"/>
                <w:szCs w:val="16"/>
                <w:lang w:val="en-GB"/>
              </w:rPr>
              <w:t>journal</w:t>
            </w:r>
            <w:r w:rsidRPr="003C2484">
              <w:rPr>
                <w:rFonts w:cs="Times New Roman"/>
                <w:color w:val="FFFFFF" w:themeColor="background1"/>
                <w:sz w:val="16"/>
                <w:szCs w:val="16"/>
                <w:lang w:val="en-GB"/>
              </w:rPr>
              <w:t>.</w:t>
            </w:r>
            <w:r w:rsidR="00733488">
              <w:rPr>
                <w:rFonts w:cs="Times New Roman"/>
                <w:color w:val="FFFFFF" w:themeColor="background1"/>
                <w:sz w:val="16"/>
                <w:szCs w:val="16"/>
                <w:lang w:val="en-GB"/>
              </w:rPr>
              <w:t>X</w:t>
            </w:r>
            <w:r w:rsidR="00CC0B21">
              <w:rPr>
                <w:rFonts w:cs="Times New Roman"/>
                <w:color w:val="FFFFFF" w:themeColor="background1"/>
                <w:sz w:val="16"/>
                <w:szCs w:val="16"/>
                <w:lang w:val="en-GB"/>
              </w:rPr>
              <w:t>XXXXX</w:t>
            </w:r>
            <w:r w:rsidR="00733488">
              <w:rPr>
                <w:rFonts w:cs="Times New Roman"/>
                <w:color w:val="FFFFFF" w:themeColor="background1"/>
                <w:sz w:val="16"/>
                <w:szCs w:val="16"/>
                <w:lang w:val="en-GB"/>
              </w:rPr>
              <w:t>X</w:t>
            </w:r>
          </w:p>
        </w:tc>
      </w:tr>
      <w:tr w:rsidR="00B84694" w:rsidRPr="00B75D96" w14:paraId="1E513226" w14:textId="77777777" w:rsidTr="006126B3">
        <w:tc>
          <w:tcPr>
            <w:tcW w:w="4318" w:type="dxa"/>
            <w:vMerge/>
            <w:shd w:val="clear" w:color="auto" w:fill="FFFFFF" w:themeFill="background1"/>
          </w:tcPr>
          <w:p w14:paraId="45150510" w14:textId="77777777" w:rsidR="00B84694" w:rsidRPr="00B75D96" w:rsidRDefault="00B84694" w:rsidP="002D2FA1">
            <w:pPr>
              <w:spacing w:before="120"/>
              <w:rPr>
                <w:color w:val="FFFFFF" w:themeColor="background1"/>
                <w:sz w:val="20"/>
              </w:rPr>
            </w:pPr>
          </w:p>
        </w:tc>
        <w:tc>
          <w:tcPr>
            <w:tcW w:w="1418" w:type="dxa"/>
            <w:vMerge/>
          </w:tcPr>
          <w:p w14:paraId="5270099C" w14:textId="77777777" w:rsidR="00B84694" w:rsidRPr="00B75D96" w:rsidRDefault="00B84694" w:rsidP="002D2FA1">
            <w:pPr>
              <w:spacing w:before="120"/>
              <w:rPr>
                <w:color w:val="FFFFFF" w:themeColor="background1"/>
                <w:sz w:val="20"/>
              </w:rPr>
            </w:pPr>
          </w:p>
        </w:tc>
        <w:tc>
          <w:tcPr>
            <w:tcW w:w="3402" w:type="dxa"/>
            <w:shd w:val="clear" w:color="auto" w:fill="4F81BD" w:themeFill="accent1"/>
            <w:vAlign w:val="center"/>
          </w:tcPr>
          <w:p w14:paraId="2F2D747F" w14:textId="77777777" w:rsidR="00B84694" w:rsidRPr="006126B3" w:rsidRDefault="00B84694" w:rsidP="001354D2">
            <w:pPr>
              <w:spacing w:before="120" w:after="0" w:line="240" w:lineRule="auto"/>
              <w:ind w:right="34"/>
              <w:rPr>
                <w:rFonts w:ascii="Times New Roman" w:hAnsi="Times New Roman" w:cs="Times New Roman"/>
                <w:color w:val="FFFFFF" w:themeColor="background1"/>
                <w:sz w:val="16"/>
                <w:szCs w:val="16"/>
              </w:rPr>
            </w:pPr>
            <w:r w:rsidRPr="006126B3">
              <w:rPr>
                <w:rFonts w:ascii="Times New Roman" w:hAnsi="Times New Roman" w:cs="Times New Roman"/>
                <w:color w:val="FFFFFF" w:themeColor="background1"/>
                <w:sz w:val="16"/>
                <w:szCs w:val="16"/>
              </w:rPr>
              <w:t>Copyright:</w:t>
            </w:r>
          </w:p>
          <w:p w14:paraId="7DDB0945" w14:textId="0514A83E" w:rsidR="00B84694" w:rsidRPr="006126B3" w:rsidRDefault="0029565E" w:rsidP="001C4B31">
            <w:pPr>
              <w:pStyle w:val="SPJMetaBoxText"/>
            </w:pPr>
            <w:r>
              <w:t>©</w:t>
            </w:r>
            <w:r w:rsidR="00B84694" w:rsidRPr="006126B3">
              <w:t>202</w:t>
            </w:r>
            <w:r w:rsidR="001C4B31">
              <w:t>6</w:t>
            </w:r>
            <w:r w:rsidR="00B84694" w:rsidRPr="006126B3">
              <w:t xml:space="preserve"> </w:t>
            </w:r>
            <w:r w:rsidR="00B84694" w:rsidRPr="00A15907">
              <w:rPr>
                <w:rStyle w:val="SPJMetaBoxTextChar"/>
              </w:rPr>
              <w:t>SEAMEO SPAFA</w:t>
            </w:r>
            <w:r w:rsidR="00B84694" w:rsidRPr="006126B3">
              <w:t xml:space="preserve"> and author </w:t>
            </w:r>
          </w:p>
          <w:p w14:paraId="56FF93CD" w14:textId="77777777" w:rsidR="00B84694" w:rsidRPr="006126B3" w:rsidRDefault="00B84694" w:rsidP="001354D2">
            <w:pPr>
              <w:spacing w:after="0" w:line="240" w:lineRule="auto"/>
              <w:ind w:right="34"/>
              <w:jc w:val="both"/>
              <w:rPr>
                <w:rFonts w:ascii="Times New Roman" w:hAnsi="Times New Roman" w:cs="Times New Roman"/>
                <w:color w:val="FFFFFF" w:themeColor="background1"/>
                <w:sz w:val="16"/>
                <w:szCs w:val="16"/>
              </w:rPr>
            </w:pPr>
            <w:r w:rsidRPr="006126B3">
              <w:rPr>
                <w:rFonts w:ascii="Times New Roman" w:hAnsi="Times New Roman" w:cs="Times New Roman"/>
                <w:color w:val="FFFFFF" w:themeColor="background1"/>
                <w:sz w:val="16"/>
                <w:szCs w:val="16"/>
              </w:rPr>
              <w:t xml:space="preserve">This is an open-access article distributed under the terms of the </w:t>
            </w:r>
            <w:hyperlink r:id="rId13" w:history="1">
              <w:r w:rsidRPr="00A15907">
                <w:rPr>
                  <w:rStyle w:val="Hyperlink"/>
                  <w:rFonts w:ascii="Times New Roman" w:hAnsi="Times New Roman" w:cs="Times New Roman"/>
                  <w:sz w:val="16"/>
                  <w:szCs w:val="16"/>
                  <w:u w:val="none"/>
                </w:rPr>
                <w:t>Creative Commons 4.0 Attribution Non Commercial-No Derivatives License</w:t>
              </w:r>
            </w:hyperlink>
            <w:r w:rsidRPr="006126B3">
              <w:rPr>
                <w:rFonts w:ascii="Times New Roman" w:hAnsi="Times New Roman" w:cs="Times New Roman"/>
                <w:color w:val="FFFFFF" w:themeColor="background1"/>
                <w:sz w:val="16"/>
                <w:szCs w:val="16"/>
              </w:rPr>
              <w:t xml:space="preserve"> (CC BY-NC-ND 4.0), which permits copying, distribution and reproduction in any medium, provided the original author and source are credited.</w:t>
            </w:r>
          </w:p>
          <w:p w14:paraId="25D60381" w14:textId="77777777" w:rsidR="00B84694" w:rsidRPr="006126B3" w:rsidRDefault="00B84694" w:rsidP="001354D2">
            <w:pPr>
              <w:spacing w:after="0" w:line="240" w:lineRule="auto"/>
              <w:ind w:right="34"/>
              <w:rPr>
                <w:rFonts w:ascii="Times New Roman" w:hAnsi="Times New Roman" w:cs="Times New Roman"/>
                <w:color w:val="FFFFFF" w:themeColor="background1"/>
                <w:sz w:val="16"/>
                <w:szCs w:val="16"/>
              </w:rPr>
            </w:pPr>
          </w:p>
        </w:tc>
      </w:tr>
      <w:tr w:rsidR="00B84694" w:rsidRPr="00B75D96" w14:paraId="423E0F58" w14:textId="77777777" w:rsidTr="006126B3">
        <w:tc>
          <w:tcPr>
            <w:tcW w:w="4318" w:type="dxa"/>
            <w:vMerge/>
            <w:shd w:val="clear" w:color="auto" w:fill="FFFFFF" w:themeFill="background1"/>
          </w:tcPr>
          <w:p w14:paraId="2BFD9DD1" w14:textId="77777777" w:rsidR="00B84694" w:rsidRPr="00B75D96" w:rsidRDefault="00B84694" w:rsidP="002D2FA1">
            <w:pPr>
              <w:spacing w:before="120"/>
              <w:rPr>
                <w:color w:val="FFFFFF" w:themeColor="background1"/>
                <w:sz w:val="20"/>
              </w:rPr>
            </w:pPr>
          </w:p>
        </w:tc>
        <w:tc>
          <w:tcPr>
            <w:tcW w:w="1418" w:type="dxa"/>
            <w:vMerge/>
          </w:tcPr>
          <w:p w14:paraId="3B9C35BD" w14:textId="77777777" w:rsidR="00B84694" w:rsidRPr="00B75D96" w:rsidRDefault="00B84694" w:rsidP="002D2FA1">
            <w:pPr>
              <w:spacing w:before="120"/>
              <w:rPr>
                <w:color w:val="FFFFFF" w:themeColor="background1"/>
                <w:sz w:val="20"/>
              </w:rPr>
            </w:pPr>
          </w:p>
        </w:tc>
        <w:tc>
          <w:tcPr>
            <w:tcW w:w="3402" w:type="dxa"/>
            <w:shd w:val="clear" w:color="auto" w:fill="4F81BD" w:themeFill="accent1"/>
            <w:vAlign w:val="center"/>
          </w:tcPr>
          <w:p w14:paraId="72C67331" w14:textId="77777777" w:rsidR="00B84694" w:rsidRPr="006126B3" w:rsidRDefault="00B84694" w:rsidP="006126B3">
            <w:pPr>
              <w:spacing w:before="120" w:line="240" w:lineRule="auto"/>
              <w:ind w:right="32"/>
              <w:rPr>
                <w:rFonts w:ascii="Times New Roman" w:hAnsi="Times New Roman" w:cs="Times New Roman"/>
                <w:color w:val="FFFFFF" w:themeColor="background1"/>
                <w:sz w:val="16"/>
                <w:szCs w:val="16"/>
              </w:rPr>
            </w:pPr>
            <w:commentRangeStart w:id="5"/>
            <w:r w:rsidRPr="006126B3">
              <w:rPr>
                <w:rFonts w:ascii="Times New Roman" w:hAnsi="Times New Roman" w:cs="Times New Roman"/>
                <w:color w:val="FFFFFF" w:themeColor="background1"/>
                <w:sz w:val="16"/>
                <w:szCs w:val="16"/>
              </w:rPr>
              <w:t>Section Information</w:t>
            </w:r>
            <w:commentRangeEnd w:id="5"/>
            <w:r w:rsidR="00F901DD">
              <w:rPr>
                <w:rStyle w:val="CommentReference"/>
                <w:rFonts w:eastAsia="Times New Roman" w:cs="Angsana New"/>
                <w:lang w:val="en-US"/>
              </w:rPr>
              <w:commentReference w:id="5"/>
            </w:r>
          </w:p>
        </w:tc>
      </w:tr>
    </w:tbl>
    <w:p w14:paraId="61DF7636" w14:textId="77777777" w:rsidR="002F56A3" w:rsidRPr="00C512A4" w:rsidRDefault="007568F2" w:rsidP="00C512A4">
      <w:pPr>
        <w:pStyle w:val="SPJH1"/>
      </w:pPr>
      <w:r w:rsidRPr="00C512A4">
        <w:t>Abstract</w:t>
      </w:r>
    </w:p>
    <w:p w14:paraId="54C6EE40" w14:textId="77777777" w:rsidR="007568F2" w:rsidRDefault="00623341" w:rsidP="00C512A4">
      <w:pPr>
        <w:pStyle w:val="SPJAbstracttext"/>
      </w:pPr>
      <w:r w:rsidRPr="00623341">
        <w:t>Th</w:t>
      </w:r>
      <w:r>
        <w:t xml:space="preserve">is is abstract text. Style SPJ Abstract. Abstract should be one paragraph only and kept to first page if possible. Font size can be reduced to 10 if needed to keep to one page; if so, reduce size of the next blank line and the keywords line as well. </w:t>
      </w:r>
    </w:p>
    <w:p w14:paraId="6EAEF805" w14:textId="77777777" w:rsidR="00C512A4" w:rsidRDefault="00C512A4" w:rsidP="00C512A4">
      <w:pPr>
        <w:pStyle w:val="SPJAbstracttext"/>
      </w:pPr>
    </w:p>
    <w:p w14:paraId="496DD1CD" w14:textId="77777777" w:rsidR="00C512A4" w:rsidRDefault="00C512A4" w:rsidP="00C512A4">
      <w:pPr>
        <w:pStyle w:val="SPJAbstracttext"/>
      </w:pPr>
      <w:r>
        <w:t>Abstract in foreign language</w:t>
      </w:r>
    </w:p>
    <w:p w14:paraId="1516743A" w14:textId="77777777" w:rsidR="00623341" w:rsidRPr="00B75D96" w:rsidRDefault="00623341" w:rsidP="005069FE">
      <w:pPr>
        <w:jc w:val="both"/>
      </w:pPr>
    </w:p>
    <w:p w14:paraId="197584E1" w14:textId="77777777" w:rsidR="007568F2" w:rsidRPr="00B75D96" w:rsidRDefault="007568F2" w:rsidP="00E76C06">
      <w:pPr>
        <w:pStyle w:val="SPJAbstracttext"/>
      </w:pPr>
      <w:r w:rsidRPr="002439DC">
        <w:rPr>
          <w:b/>
          <w:bCs/>
        </w:rPr>
        <w:t>Keywords</w:t>
      </w:r>
      <w:r w:rsidRPr="00B75D96">
        <w:t>:</w:t>
      </w:r>
      <w:r w:rsidR="00497320" w:rsidRPr="00B75D96">
        <w:t xml:space="preserve"> </w:t>
      </w:r>
      <w:r w:rsidR="00623341" w:rsidRPr="00A30ACE">
        <w:rPr>
          <w:rStyle w:val="SPJNormaltextChar"/>
          <w:lang w:val="en-GB"/>
        </w:rPr>
        <w:t>3-7 keywords, separated by commas</w:t>
      </w:r>
      <w:r w:rsidR="00C512A4">
        <w:rPr>
          <w:rStyle w:val="SPJNormaltextChar"/>
          <w:lang w:val="en-GB"/>
        </w:rPr>
        <w:t xml:space="preserve"> | foreign keywords</w:t>
      </w:r>
    </w:p>
    <w:p w14:paraId="4C775ADE" w14:textId="77777777" w:rsidR="00623341" w:rsidRPr="00A30ACE" w:rsidRDefault="00623341" w:rsidP="00E76C06">
      <w:pPr>
        <w:pStyle w:val="SPJH1"/>
      </w:pPr>
      <w:r w:rsidRPr="00A30ACE">
        <w:t>Header 1 Text (Introduction, Main Sections, Conclusion/Discussion)</w:t>
      </w:r>
    </w:p>
    <w:p w14:paraId="19E5DA28" w14:textId="77777777" w:rsidR="00DB3A28" w:rsidRDefault="00623341" w:rsidP="00DB3A28">
      <w:pPr>
        <w:pStyle w:val="SPJNormaltext"/>
      </w:pPr>
      <w:r w:rsidRPr="00A30ACE">
        <w:t xml:space="preserve">The main text of your article should be Times New Roman 12 pt, left justified, </w:t>
      </w:r>
      <w:r>
        <w:t>no</w:t>
      </w:r>
      <w:r w:rsidRPr="00A30ACE">
        <w:t xml:space="preserve"> line indent. </w:t>
      </w:r>
      <w:r w:rsidR="00DB3A28">
        <w:t>Please use the following fonts for the appropriate language: Thai (</w:t>
      </w:r>
      <w:proofErr w:type="spellStart"/>
      <w:r w:rsidR="00DB3A28">
        <w:t>Sarabun</w:t>
      </w:r>
      <w:proofErr w:type="spellEnd"/>
      <w:r w:rsidR="00DB3A28">
        <w:t xml:space="preserve"> - </w:t>
      </w:r>
      <w:r w:rsidR="00DB3A28" w:rsidRPr="00DB3A28">
        <w:rPr>
          <w:rFonts w:ascii="Sarabun" w:hAnsi="Sarabun" w:cs="Sarabun"/>
          <w:szCs w:val="24"/>
          <w:cs/>
        </w:rPr>
        <w:t>ประเทศไทย</w:t>
      </w:r>
      <w:r w:rsidR="00DB3A28">
        <w:t>), Lao (</w:t>
      </w:r>
      <w:proofErr w:type="spellStart"/>
      <w:r w:rsidR="00DB3A28">
        <w:t>Saysettha</w:t>
      </w:r>
      <w:proofErr w:type="spellEnd"/>
      <w:r w:rsidR="00DB3A28">
        <w:t xml:space="preserve"> - </w:t>
      </w:r>
      <w:r w:rsidR="00DB3A28" w:rsidRPr="00DB3A28">
        <w:rPr>
          <w:rFonts w:ascii="Saysettha OT" w:hAnsi="Saysettha OT" w:cs="Saysettha OT"/>
          <w:color w:val="202122"/>
          <w:szCs w:val="24"/>
          <w:shd w:val="clear" w:color="auto" w:fill="FFFFFF"/>
          <w:cs/>
          <w:lang w:bidi="lo-LA"/>
        </w:rPr>
        <w:t>ລາວ</w:t>
      </w:r>
      <w:r w:rsidR="00DB3A28">
        <w:t>), Burmese (</w:t>
      </w:r>
      <w:r w:rsidR="007178C3">
        <w:t>Myanmar Text</w:t>
      </w:r>
      <w:r w:rsidR="00DB3A28">
        <w:t xml:space="preserve"> - </w:t>
      </w:r>
      <w:r w:rsidR="00DB3A28" w:rsidRPr="007178C3">
        <w:rPr>
          <w:rFonts w:ascii="Myanmar Text" w:hAnsi="Myanmar Text" w:cs="Myanmar Text"/>
          <w:color w:val="202122"/>
          <w:szCs w:val="24"/>
          <w:shd w:val="clear" w:color="auto" w:fill="FFFFFF"/>
          <w:cs/>
          <w:lang w:bidi="my-MM"/>
        </w:rPr>
        <w:t>မြန်မာ</w:t>
      </w:r>
      <w:r w:rsidR="00DB3A28">
        <w:t xml:space="preserve">), Khmer (Khmer UI - </w:t>
      </w:r>
      <w:r w:rsidR="00DB3A28" w:rsidRPr="00DB3A28">
        <w:rPr>
          <w:rFonts w:ascii="Khmer UI" w:hAnsi="Khmer UI" w:cs="Khmer UI"/>
          <w:color w:val="202122"/>
          <w:szCs w:val="24"/>
          <w:shd w:val="clear" w:color="auto" w:fill="FFFFFF"/>
          <w:cs/>
          <w:lang w:bidi="km-KH"/>
        </w:rPr>
        <w:t>កម្ពុជា</w:t>
      </w:r>
      <w:r w:rsidR="00DB3A28">
        <w:t>), Chinese</w:t>
      </w:r>
      <w:r w:rsidR="00011F14">
        <w:t xml:space="preserve"> (Adobe Heiti - </w:t>
      </w:r>
      <w:proofErr w:type="spellStart"/>
      <w:r w:rsidR="00011F14" w:rsidRPr="00011F14">
        <w:rPr>
          <w:rFonts w:ascii="Adobe Heiti Std R" w:eastAsia="Adobe Heiti Std R" w:hAnsi="Adobe Heiti Std R" w:cs="MS Mincho" w:hint="eastAsia"/>
          <w:color w:val="202122"/>
          <w:sz w:val="21"/>
          <w:szCs w:val="21"/>
          <w:shd w:val="clear" w:color="auto" w:fill="FFFFFF"/>
        </w:rPr>
        <w:t>中</w:t>
      </w:r>
      <w:r w:rsidR="00011F14" w:rsidRPr="00011F14">
        <w:rPr>
          <w:rFonts w:ascii="Adobe Heiti Std R" w:eastAsia="Adobe Heiti Std R" w:hAnsi="Adobe Heiti Std R" w:cs="MS Gothic" w:hint="eastAsia"/>
          <w:color w:val="202122"/>
          <w:sz w:val="21"/>
          <w:szCs w:val="21"/>
          <w:shd w:val="clear" w:color="auto" w:fill="FFFFFF"/>
        </w:rPr>
        <w:t>文</w:t>
      </w:r>
      <w:proofErr w:type="spellEnd"/>
      <w:r w:rsidR="00011F14">
        <w:t xml:space="preserve">), Korean (Adobe </w:t>
      </w:r>
      <w:proofErr w:type="spellStart"/>
      <w:r w:rsidR="00011F14">
        <w:t>Myungjo</w:t>
      </w:r>
      <w:proofErr w:type="spellEnd"/>
      <w:r w:rsidR="00011F14">
        <w:t xml:space="preserve"> - </w:t>
      </w:r>
      <w:proofErr w:type="spellStart"/>
      <w:r w:rsidR="00F879E1" w:rsidRPr="00F879E1">
        <w:rPr>
          <w:rFonts w:ascii="Adobe Myungjo Std M" w:eastAsia="Adobe Myungjo Std M" w:hAnsi="Adobe Myungjo Std M" w:cs="Batang" w:hint="eastAsia"/>
        </w:rPr>
        <w:t>한국어</w:t>
      </w:r>
      <w:proofErr w:type="spellEnd"/>
      <w:r w:rsidR="00011F14">
        <w:t>)</w:t>
      </w:r>
      <w:r w:rsidR="00DB3A28">
        <w:t xml:space="preserve"> and Sanskrit</w:t>
      </w:r>
      <w:r w:rsidR="00F879E1">
        <w:t xml:space="preserve"> (Adobe Devanagari - </w:t>
      </w:r>
      <w:r w:rsidR="00F879E1" w:rsidRPr="00F879E1">
        <w:rPr>
          <w:rFonts w:ascii="Adobe Devanagari" w:hAnsi="Adobe Devanagari" w:cs="Adobe Devanagari"/>
          <w:cs/>
          <w:lang w:bidi="hi-IN"/>
        </w:rPr>
        <w:t>संस्कृतम्</w:t>
      </w:r>
      <w:r w:rsidR="00F879E1">
        <w:t>)</w:t>
      </w:r>
      <w:r w:rsidR="00DB3A28">
        <w:t>.</w:t>
      </w:r>
    </w:p>
    <w:p w14:paraId="21EEEC67" w14:textId="77777777" w:rsidR="00DB3A28" w:rsidRDefault="00DB3A28" w:rsidP="00E33CFD">
      <w:pPr>
        <w:pStyle w:val="SPJNormaltext"/>
      </w:pPr>
    </w:p>
    <w:p w14:paraId="65EFE3E9" w14:textId="77777777" w:rsidR="00623341" w:rsidRDefault="00623341" w:rsidP="00E33CFD">
      <w:pPr>
        <w:pStyle w:val="SPJNormaltext"/>
      </w:pPr>
      <w:r w:rsidRPr="00A30ACE">
        <w:t xml:space="preserve">All paragraphs aligned left, not justified with single spacing. </w:t>
      </w:r>
      <w:r w:rsidR="00A2512D" w:rsidRPr="00A30ACE">
        <w:t>There should be a single line space between paragraphs</w:t>
      </w:r>
      <w:r w:rsidR="00A2512D" w:rsidRPr="00A30ACE">
        <w:rPr>
          <w:rStyle w:val="FootnoteReference"/>
          <w:lang w:val="en-GB"/>
        </w:rPr>
        <w:footnoteReference w:id="1"/>
      </w:r>
      <w:r w:rsidR="00A2512D" w:rsidRPr="00A30ACE">
        <w:t>. Refer to images, photographs, charts and graphs as figures (</w:t>
      </w:r>
      <w:r w:rsidR="00E945AA">
        <w:t xml:space="preserve">in text, figures should be referred in full, i.e., </w:t>
      </w:r>
      <w:r w:rsidR="00A2512D" w:rsidRPr="00A30ACE">
        <w:t>Fig</w:t>
      </w:r>
      <w:r w:rsidR="00E945AA">
        <w:t>ure</w:t>
      </w:r>
      <w:r w:rsidR="00A2512D" w:rsidRPr="00A30ACE">
        <w:t xml:space="preserve"> 1</w:t>
      </w:r>
      <w:r w:rsidR="00E945AA">
        <w:t>; in caption it should be abbreviated</w:t>
      </w:r>
      <w:r w:rsidR="00A2512D" w:rsidRPr="00A30ACE">
        <w:t xml:space="preserve">). </w:t>
      </w:r>
      <w:r w:rsidRPr="00A30ACE">
        <w:t>This is sample text. This is sample text. This is sample text. This is sample text. This is sample text. This is sample text. This is sample text. This is sample text. This is sample text. This is sample text.</w:t>
      </w:r>
    </w:p>
    <w:p w14:paraId="3F076033" w14:textId="77777777" w:rsidR="00623341" w:rsidRPr="00A30ACE" w:rsidRDefault="00623341" w:rsidP="00E33CFD">
      <w:pPr>
        <w:pStyle w:val="SPJNormaltext"/>
      </w:pPr>
    </w:p>
    <w:p w14:paraId="1902565A" w14:textId="77777777" w:rsidR="00623341" w:rsidRPr="00A30ACE" w:rsidRDefault="00623341" w:rsidP="00E33CFD">
      <w:pPr>
        <w:pStyle w:val="SPJNormaltext"/>
      </w:pPr>
      <w:r w:rsidRPr="00A30ACE">
        <w:t xml:space="preserve">This is sample text. This is sample text. This is sample text. This is sample text. This is sample text. This is sample text. This is sample text. This is sample text. This is sample text. This is sample text. </w:t>
      </w:r>
      <w:r w:rsidRPr="00A30ACE">
        <w:lastRenderedPageBreak/>
        <w:t>This is sample text. This is sample text. This is sample text. This is sample text. This is sample text. This is sample text. This is sample text. This is sample text. This is sample text. This is sample text.</w:t>
      </w:r>
    </w:p>
    <w:p w14:paraId="09B77BA9" w14:textId="77777777" w:rsidR="00623341" w:rsidRDefault="00623341" w:rsidP="00E33CFD">
      <w:pPr>
        <w:pStyle w:val="SPJNormaltext"/>
      </w:pPr>
    </w:p>
    <w:p w14:paraId="5F0FC860" w14:textId="77777777" w:rsidR="00623341" w:rsidRPr="00A30ACE" w:rsidRDefault="00623341" w:rsidP="00E33CFD">
      <w:pPr>
        <w:pStyle w:val="SPJNormaltext"/>
      </w:pPr>
      <w:r w:rsidRPr="00A30ACE">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7B86FDBD" w14:textId="77777777" w:rsidR="00497320" w:rsidRPr="00B75D96" w:rsidRDefault="00497320" w:rsidP="00623341"/>
    <w:tbl>
      <w:tblPr>
        <w:tblStyle w:val="TableGrid"/>
        <w:tblW w:w="0" w:type="auto"/>
        <w:jc w:val="center"/>
        <w:tblLook w:val="00A0" w:firstRow="1" w:lastRow="0" w:firstColumn="1" w:lastColumn="0" w:noHBand="0" w:noVBand="0"/>
      </w:tblPr>
      <w:tblGrid>
        <w:gridCol w:w="7513"/>
      </w:tblGrid>
      <w:tr w:rsidR="00303518" w14:paraId="54C2F3E3" w14:textId="77777777" w:rsidTr="00C512A4">
        <w:trPr>
          <w:trHeight w:val="3851"/>
          <w:jc w:val="center"/>
        </w:trPr>
        <w:tc>
          <w:tcPr>
            <w:tcW w:w="7513" w:type="dxa"/>
          </w:tcPr>
          <w:p w14:paraId="04C126F6" w14:textId="77777777" w:rsidR="00303518" w:rsidRDefault="00303518" w:rsidP="00C512A4">
            <w:pPr>
              <w:contextualSpacing/>
              <w:jc w:val="center"/>
            </w:pPr>
          </w:p>
          <w:p w14:paraId="0100630B" w14:textId="77777777" w:rsidR="00303518" w:rsidRDefault="00303518" w:rsidP="00C512A4">
            <w:pPr>
              <w:contextualSpacing/>
              <w:jc w:val="center"/>
            </w:pPr>
          </w:p>
          <w:p w14:paraId="06E44EE7" w14:textId="77777777" w:rsidR="00303518" w:rsidRDefault="00303518" w:rsidP="00C512A4">
            <w:pPr>
              <w:contextualSpacing/>
              <w:jc w:val="center"/>
            </w:pPr>
          </w:p>
          <w:p w14:paraId="7FB3A658" w14:textId="77777777" w:rsidR="00303518" w:rsidRDefault="00303518" w:rsidP="00C512A4">
            <w:pPr>
              <w:contextualSpacing/>
              <w:jc w:val="center"/>
            </w:pPr>
          </w:p>
          <w:p w14:paraId="2A016CAD" w14:textId="77777777" w:rsidR="00303518" w:rsidRDefault="00303518" w:rsidP="00C512A4">
            <w:pPr>
              <w:contextualSpacing/>
              <w:jc w:val="center"/>
            </w:pPr>
          </w:p>
          <w:p w14:paraId="13B2FDE5" w14:textId="77777777" w:rsidR="00303518" w:rsidRDefault="00303518" w:rsidP="00C512A4">
            <w:pPr>
              <w:ind w:left="-108"/>
              <w:contextualSpacing/>
              <w:jc w:val="center"/>
            </w:pPr>
            <w:r>
              <w:t>Image</w:t>
            </w:r>
          </w:p>
        </w:tc>
      </w:tr>
    </w:tbl>
    <w:p w14:paraId="5613200F" w14:textId="77777777" w:rsidR="00497320" w:rsidRPr="00040BA3" w:rsidRDefault="00040BA3" w:rsidP="00271D93">
      <w:pPr>
        <w:pStyle w:val="SPJCaption"/>
      </w:pPr>
      <w:r>
        <w:t>Fig</w:t>
      </w:r>
      <w:r w:rsidR="00733488">
        <w:t>.</w:t>
      </w:r>
      <w:r>
        <w:t xml:space="preserve"> </w:t>
      </w:r>
      <w:proofErr w:type="gramStart"/>
      <w:r>
        <w:t xml:space="preserve">1  </w:t>
      </w:r>
      <w:r w:rsidR="00271D93">
        <w:tab/>
      </w:r>
      <w:proofErr w:type="gramEnd"/>
      <w:r w:rsidRPr="00040BA3">
        <w:t>Font size 10, no indent, left justified. Second line should be a hanging indent aligned with the first line</w:t>
      </w:r>
      <w:r w:rsidR="00271D93">
        <w:t xml:space="preserve">. All captions should end with a source. Source: </w:t>
      </w:r>
      <w:r w:rsidR="00733488">
        <w:t>Name</w:t>
      </w:r>
      <w:r w:rsidR="00271D93">
        <w:t>.</w:t>
      </w:r>
      <w:r w:rsidR="00733488">
        <w:t xml:space="preserve"> Every image should have a source attribution. In most cases, it should be the author’s name; if it is an unpublished image given to the author for use, then use ‘Source: Courtesy of…’; if it is an image from a published source (e.g. a book or website) then in </w:t>
      </w:r>
      <w:proofErr w:type="gramStart"/>
      <w:r w:rsidR="00733488">
        <w:t>has to</w:t>
      </w:r>
      <w:proofErr w:type="gramEnd"/>
      <w:r w:rsidR="00733488">
        <w:t xml:space="preserve"> be cited in the references. ‘Source: </w:t>
      </w:r>
      <w:r w:rsidR="00AE2289">
        <w:t xml:space="preserve">Photo/Map/Illustration by </w:t>
      </w:r>
      <w:r w:rsidR="00733488">
        <w:t>Name</w:t>
      </w:r>
      <w:r w:rsidR="00AE2289">
        <w:t>,</w:t>
      </w:r>
      <w:r w:rsidR="00733488">
        <w:t xml:space="preserve"> </w:t>
      </w:r>
      <w:r w:rsidR="00AE2289">
        <w:t>Year</w:t>
      </w:r>
      <w:r w:rsidR="0013317F">
        <w:t>’. You must have prior images to use published (copyrighted) images – please refer to the submission guidelines.</w:t>
      </w:r>
    </w:p>
    <w:p w14:paraId="36C1BC10" w14:textId="77777777" w:rsidR="002D2FA1" w:rsidRPr="00B75D96" w:rsidRDefault="002D2FA1" w:rsidP="00E33CFD">
      <w:pPr>
        <w:pStyle w:val="SPJNormaltext"/>
      </w:pPr>
    </w:p>
    <w:p w14:paraId="415878C5" w14:textId="77777777" w:rsidR="00623341" w:rsidRPr="00A30ACE" w:rsidRDefault="00623341" w:rsidP="00E33CFD">
      <w:pPr>
        <w:pStyle w:val="SPJNormaltext"/>
      </w:pPr>
      <w:r w:rsidRPr="00A30ACE">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7A1DF7ED" w14:textId="77777777" w:rsidR="00623341" w:rsidRPr="00A30ACE" w:rsidRDefault="00623341" w:rsidP="00623341">
      <w:pPr>
        <w:pStyle w:val="SPJH2"/>
        <w:rPr>
          <w:lang w:val="en-GB"/>
        </w:rPr>
      </w:pPr>
      <w:r w:rsidRPr="00A30ACE">
        <w:rPr>
          <w:lang w:val="en-GB"/>
        </w:rPr>
        <w:t>Header Level 2 (Used for sections within main sections)</w:t>
      </w:r>
    </w:p>
    <w:p w14:paraId="6ABD418C" w14:textId="77777777" w:rsidR="00623341" w:rsidRPr="00A30ACE" w:rsidRDefault="00623341" w:rsidP="00E33CFD">
      <w:pPr>
        <w:pStyle w:val="SPJNormaltext"/>
      </w:pPr>
      <w:r w:rsidRPr="00A30ACE">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79887AD6" w14:textId="77777777" w:rsidR="00623341" w:rsidRPr="00A30ACE" w:rsidRDefault="00623341" w:rsidP="00E33CFD">
      <w:pPr>
        <w:pStyle w:val="SPJNormaltext"/>
      </w:pPr>
    </w:p>
    <w:p w14:paraId="03DD61ED" w14:textId="77777777" w:rsidR="00623341" w:rsidRPr="00A30ACE" w:rsidRDefault="00623341" w:rsidP="00E33CFD">
      <w:pPr>
        <w:pStyle w:val="SPJBlockquote"/>
      </w:pPr>
      <w:r w:rsidRPr="00A30ACE">
        <w:t>Blockquotes – quotes that are large chunks of text – should be used sparingly and indented.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5F027013" w14:textId="77777777" w:rsidR="00623341" w:rsidRPr="00A30ACE" w:rsidRDefault="00623341" w:rsidP="00623341">
      <w:pPr>
        <w:pStyle w:val="SPJAbstracttext"/>
        <w:rPr>
          <w:lang w:val="en-GB"/>
        </w:rPr>
      </w:pPr>
    </w:p>
    <w:p w14:paraId="7B9284D5" w14:textId="77777777" w:rsidR="00623341" w:rsidRDefault="00623341" w:rsidP="00E33CFD">
      <w:pPr>
        <w:pStyle w:val="SPJNormaltext"/>
      </w:pPr>
      <w:r w:rsidRPr="00A30ACE">
        <w:lastRenderedPageBreak/>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3EFEC9DA" w14:textId="77777777" w:rsidR="00623341" w:rsidRDefault="00623341" w:rsidP="00E33CFD">
      <w:pPr>
        <w:pStyle w:val="SPJNormaltext"/>
      </w:pPr>
    </w:p>
    <w:p w14:paraId="4F928E61" w14:textId="77777777" w:rsidR="00623341" w:rsidRPr="00A30ACE" w:rsidRDefault="00623341" w:rsidP="00E33CFD">
      <w:pPr>
        <w:pStyle w:val="SPJNormaltext"/>
      </w:pPr>
      <w:r w:rsidRPr="00A30ACE">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446D0571" w14:textId="77777777" w:rsidR="00623341" w:rsidRDefault="00623341" w:rsidP="00E33CFD">
      <w:pPr>
        <w:pStyle w:val="SPJNormaltext"/>
      </w:pPr>
    </w:p>
    <w:p w14:paraId="2576909A" w14:textId="77777777" w:rsidR="00623341" w:rsidRPr="00A30ACE" w:rsidRDefault="00623341" w:rsidP="00E33CFD">
      <w:pPr>
        <w:pStyle w:val="SPJNormaltext"/>
      </w:pPr>
      <w:r w:rsidRPr="00A30ACE">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50962189" w14:textId="77777777" w:rsidR="00623341" w:rsidRPr="00A30ACE" w:rsidRDefault="00623341" w:rsidP="00E33CFD">
      <w:pPr>
        <w:pStyle w:val="SPJH3"/>
      </w:pPr>
      <w:r w:rsidRPr="00A30ACE">
        <w:t xml:space="preserve">Header Level </w:t>
      </w:r>
      <w:r w:rsidR="00E33CFD">
        <w:t>3</w:t>
      </w:r>
      <w:r w:rsidRPr="00A30ACE">
        <w:t xml:space="preserve"> (Used for sections within main sections)</w:t>
      </w:r>
    </w:p>
    <w:p w14:paraId="2A916A73" w14:textId="77777777" w:rsidR="00623341" w:rsidRPr="00A30ACE" w:rsidRDefault="00623341" w:rsidP="00E33CFD">
      <w:pPr>
        <w:pStyle w:val="SPJNormaltext"/>
      </w:pPr>
      <w:r w:rsidRPr="00A30ACE">
        <w:t>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27AD83E9" w14:textId="77777777" w:rsidR="00623341" w:rsidRPr="00A30ACE" w:rsidRDefault="00623341" w:rsidP="00E33CFD">
      <w:pPr>
        <w:pStyle w:val="SPJNormaltext"/>
      </w:pPr>
    </w:p>
    <w:p w14:paraId="46AA5C15" w14:textId="77777777" w:rsidR="00623341" w:rsidRPr="00A30ACE" w:rsidRDefault="00623341" w:rsidP="00623341">
      <w:pPr>
        <w:pStyle w:val="SPJH4"/>
      </w:pPr>
      <w:r w:rsidRPr="00A30ACE">
        <w:t xml:space="preserve">Header Level </w:t>
      </w:r>
      <w:r w:rsidR="00E70576">
        <w:t>4</w:t>
      </w:r>
      <w:r w:rsidRPr="00A30ACE">
        <w:t xml:space="preserve"> (Sub section of a section)</w:t>
      </w:r>
    </w:p>
    <w:p w14:paraId="109B74B0" w14:textId="77777777" w:rsidR="00623341" w:rsidRPr="00A30ACE" w:rsidRDefault="00623341" w:rsidP="00E33CFD">
      <w:pPr>
        <w:pStyle w:val="SPJH4Text"/>
      </w:pPr>
      <w:r w:rsidRPr="00A30ACE">
        <w:t>Header 3 text is like normal text, except aligned one tab stop inwards.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36D83C5C" w14:textId="77777777" w:rsidR="00623341" w:rsidRDefault="00623341" w:rsidP="00E33CFD">
      <w:pPr>
        <w:pStyle w:val="SPJH4Text"/>
      </w:pPr>
    </w:p>
    <w:p w14:paraId="209066A5" w14:textId="77777777" w:rsidR="00623341" w:rsidRPr="00A30ACE" w:rsidRDefault="00623341" w:rsidP="00E33CFD">
      <w:pPr>
        <w:pStyle w:val="SPJH4Text"/>
      </w:pPr>
      <w:r w:rsidRPr="00A30ACE">
        <w:t>Header 3 text is like normal text, except aligned one tab stop inwards. This is sample text. This is sample text. This is sample text. This is sample text. This is sample text. This is sample text. This is sample text. This is sample text. This is sample text. This is sample text. This is sample text. This is sample text. This is sample text. This is sample text.</w:t>
      </w:r>
    </w:p>
    <w:p w14:paraId="5EBE9DE2" w14:textId="77777777" w:rsidR="009A50FF" w:rsidRPr="00A30ACE" w:rsidRDefault="009A50FF" w:rsidP="009A50FF">
      <w:pPr>
        <w:pStyle w:val="SPJH1"/>
        <w:rPr>
          <w:rFonts w:cs="Tahoma"/>
          <w:color w:val="000000"/>
        </w:rPr>
      </w:pPr>
      <w:r>
        <w:t>Acknowledgements (Optional)</w:t>
      </w:r>
    </w:p>
    <w:p w14:paraId="51BBCE0D" w14:textId="77777777" w:rsidR="009A50FF" w:rsidRPr="00A30ACE" w:rsidRDefault="009A50FF" w:rsidP="0029565E">
      <w:pPr>
        <w:pStyle w:val="SPJNormaltext"/>
      </w:pPr>
      <w:r>
        <w:t xml:space="preserve">The acknowledgements section is optional, and if used is placed just before the references. You may wish to acknowledge funding bodies, translators, and </w:t>
      </w:r>
      <w:r w:rsidR="0029565E">
        <w:t>the reviewers in this section here.</w:t>
      </w:r>
    </w:p>
    <w:p w14:paraId="2CDCB898" w14:textId="77777777" w:rsidR="00623341" w:rsidRPr="00A30ACE" w:rsidRDefault="00623341" w:rsidP="00E76C06">
      <w:pPr>
        <w:pStyle w:val="SPJH1"/>
        <w:rPr>
          <w:rFonts w:cs="Tahoma"/>
          <w:color w:val="000000"/>
        </w:rPr>
      </w:pPr>
      <w:r w:rsidRPr="00A30ACE">
        <w:t>References</w:t>
      </w:r>
    </w:p>
    <w:p w14:paraId="2AA259F7" w14:textId="77777777" w:rsidR="00623341" w:rsidRPr="00A30ACE" w:rsidRDefault="009A50FF" w:rsidP="00623341">
      <w:pPr>
        <w:pStyle w:val="SPJAbstracttext"/>
        <w:rPr>
          <w:lang w:val="en-GB"/>
        </w:rPr>
      </w:pPr>
      <w:r>
        <w:rPr>
          <w:lang w:val="en-GB"/>
        </w:rPr>
        <w:t>Only a list of r</w:t>
      </w:r>
      <w:r w:rsidR="00623341" w:rsidRPr="00A30ACE">
        <w:rPr>
          <w:lang w:val="en-GB"/>
        </w:rPr>
        <w:t>eference</w:t>
      </w:r>
      <w:r>
        <w:rPr>
          <w:lang w:val="en-GB"/>
        </w:rPr>
        <w:t>s is required. Please ensure that all the references cited in text are listed below, and vice-versa.</w:t>
      </w:r>
      <w:r w:rsidR="00623341" w:rsidRPr="00A30ACE">
        <w:rPr>
          <w:lang w:val="en-GB"/>
        </w:rPr>
        <w:t xml:space="preserve"> </w:t>
      </w:r>
      <w:r w:rsidR="00E945AA">
        <w:rPr>
          <w:lang w:val="en-GB"/>
        </w:rPr>
        <w:t>Please see the journal website for the full list of citation instructions.</w:t>
      </w:r>
    </w:p>
    <w:p w14:paraId="31621BCB" w14:textId="77777777" w:rsidR="00623341" w:rsidRDefault="00623341" w:rsidP="00623341">
      <w:pPr>
        <w:pStyle w:val="SPJAbstracttext"/>
        <w:rPr>
          <w:lang w:val="en-GB"/>
        </w:rPr>
      </w:pPr>
    </w:p>
    <w:p w14:paraId="1BD10407" w14:textId="77777777" w:rsidR="00271D93" w:rsidRPr="00B75D96" w:rsidRDefault="00271D93" w:rsidP="00E9678F">
      <w:pPr>
        <w:pStyle w:val="SPJReferences"/>
      </w:pPr>
      <w:r w:rsidRPr="00B75D96">
        <w:t xml:space="preserve">Le Quang Thai (1993) Rituals of praying for raining and rain-stopping in history. </w:t>
      </w:r>
      <w:r w:rsidRPr="00B75D96">
        <w:rPr>
          <w:i/>
        </w:rPr>
        <w:t>Song Huong Review</w:t>
      </w:r>
      <w:r w:rsidRPr="00B75D96">
        <w:t>, 2.</w:t>
      </w:r>
    </w:p>
    <w:p w14:paraId="3C944CBF" w14:textId="77777777" w:rsidR="002439DC" w:rsidRPr="00B75D96" w:rsidRDefault="002439DC" w:rsidP="00E9678F">
      <w:pPr>
        <w:pStyle w:val="SPJReferences"/>
      </w:pPr>
      <w:r w:rsidRPr="00B75D96">
        <w:t xml:space="preserve">Le Quang Thai (1993) Rituals of praying for raining and rain-stopping in history. </w:t>
      </w:r>
      <w:r w:rsidRPr="00B75D96">
        <w:rPr>
          <w:i/>
        </w:rPr>
        <w:t>Song Huong Review</w:t>
      </w:r>
      <w:r w:rsidRPr="00B75D96">
        <w:t>, 2.</w:t>
      </w:r>
    </w:p>
    <w:p w14:paraId="20510AD0" w14:textId="77777777" w:rsidR="002439DC" w:rsidRPr="00B75D96" w:rsidRDefault="002439DC" w:rsidP="00E9678F">
      <w:pPr>
        <w:pStyle w:val="SPJReferences"/>
      </w:pPr>
      <w:r w:rsidRPr="00B75D96">
        <w:t xml:space="preserve">Le Quang Thai (1993) Rituals of praying for raining and rain-stopping in history. </w:t>
      </w:r>
      <w:r w:rsidRPr="00B75D96">
        <w:rPr>
          <w:i/>
        </w:rPr>
        <w:t>Song Huong Review</w:t>
      </w:r>
      <w:r w:rsidRPr="00B75D96">
        <w:t>, 2.</w:t>
      </w:r>
    </w:p>
    <w:p w14:paraId="601895B8" w14:textId="77777777" w:rsidR="00271D93" w:rsidRDefault="00271D93" w:rsidP="00623341">
      <w:pPr>
        <w:pStyle w:val="SPJAbstracttext"/>
        <w:rPr>
          <w:lang w:val="en-GB"/>
        </w:rPr>
      </w:pPr>
    </w:p>
    <w:p w14:paraId="2A348A9D" w14:textId="77777777" w:rsidR="00271D93" w:rsidRDefault="00271D93" w:rsidP="00623341">
      <w:pPr>
        <w:pStyle w:val="SPJAbstracttext"/>
        <w:rPr>
          <w:lang w:val="en-GB"/>
        </w:rPr>
      </w:pPr>
    </w:p>
    <w:p w14:paraId="3CB6698D" w14:textId="77777777" w:rsidR="004725CE" w:rsidRPr="00B75D96" w:rsidRDefault="004725CE" w:rsidP="00806C25"/>
    <w:p w14:paraId="3CFC08C2" w14:textId="77777777" w:rsidR="00F27E23" w:rsidRPr="00B75D96" w:rsidRDefault="00F27E23" w:rsidP="00806C25">
      <w:pPr>
        <w:ind w:left="720" w:hanging="720"/>
        <w:contextualSpacing/>
        <w:rPr>
          <w:rFonts w:ascii="Lucida Sans" w:hAnsi="Lucida Sans" w:cs="Tahoma"/>
          <w:color w:val="000000"/>
          <w:szCs w:val="27"/>
        </w:rPr>
      </w:pPr>
    </w:p>
    <w:sectPr w:rsidR="00F27E23" w:rsidRPr="00B75D96" w:rsidSect="00CA7497">
      <w:headerReference w:type="even" r:id="rId14"/>
      <w:headerReference w:type="default" r:id="rId15"/>
      <w:footerReference w:type="even" r:id="rId16"/>
      <w:footerReference w:type="default" r:id="rId17"/>
      <w:headerReference w:type="first" r:id="rId18"/>
      <w:footerReference w:type="first" r:id="rId19"/>
      <w:pgSz w:w="11900" w:h="16840" w:code="9"/>
      <w:pgMar w:top="1440" w:right="1134" w:bottom="1440"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el Tan" w:date="2020-01-08T11:13:00Z" w:initials="NT">
    <w:p w14:paraId="2BA0ECDB" w14:textId="77777777" w:rsidR="009F4D44" w:rsidRDefault="009F4D44">
      <w:pPr>
        <w:pStyle w:val="CommentText"/>
      </w:pPr>
      <w:r>
        <w:rPr>
          <w:rStyle w:val="CommentReference"/>
        </w:rPr>
        <w:annotationRef/>
      </w:r>
      <w:r w:rsidR="006126B3">
        <w:t>LOGO</w:t>
      </w:r>
    </w:p>
    <w:p w14:paraId="57AB4800" w14:textId="77777777" w:rsidR="006126B3" w:rsidRDefault="006126B3">
      <w:pPr>
        <w:pStyle w:val="CommentText"/>
      </w:pPr>
      <w:r>
        <w:t>Absolute Position:   1 cm below top of page,   16.12 cm from left of page</w:t>
      </w:r>
    </w:p>
    <w:p w14:paraId="60F61BEA" w14:textId="77777777" w:rsidR="006126B3" w:rsidRDefault="006126B3">
      <w:pPr>
        <w:pStyle w:val="CommentText"/>
      </w:pPr>
      <w:r>
        <w:t>Size 1.06 x 2.49 cm</w:t>
      </w:r>
    </w:p>
    <w:p w14:paraId="5C99B9C5" w14:textId="77777777" w:rsidR="006126B3" w:rsidRDefault="006126B3">
      <w:pPr>
        <w:pStyle w:val="CommentText"/>
      </w:pPr>
    </w:p>
    <w:p w14:paraId="1078ABA3" w14:textId="77777777" w:rsidR="006126B3" w:rsidRDefault="006126B3">
      <w:pPr>
        <w:pStyle w:val="CommentText"/>
      </w:pPr>
      <w:r>
        <w:t>TITLE</w:t>
      </w:r>
    </w:p>
    <w:p w14:paraId="005D435E" w14:textId="77777777" w:rsidR="006126B3" w:rsidRDefault="006126B3">
      <w:pPr>
        <w:pStyle w:val="CommentText"/>
      </w:pPr>
      <w:r>
        <w:t>SPJ Title Format</w:t>
      </w:r>
    </w:p>
    <w:p w14:paraId="14EE14A3" w14:textId="77777777" w:rsidR="006126B3" w:rsidRDefault="006126B3">
      <w:pPr>
        <w:pStyle w:val="CommentText"/>
      </w:pPr>
      <w:r>
        <w:t>First line English title followed by line break foreign language title</w:t>
      </w:r>
    </w:p>
  </w:comment>
  <w:comment w:id="1" w:author="Noel Tan" w:date="2020-01-08T11:18:00Z" w:initials="NT">
    <w:p w14:paraId="0C9A807E" w14:textId="77777777" w:rsidR="006126B3" w:rsidRDefault="006126B3">
      <w:pPr>
        <w:pStyle w:val="CommentText"/>
      </w:pPr>
      <w:r>
        <w:rPr>
          <w:rStyle w:val="CommentReference"/>
        </w:rPr>
        <w:annotationRef/>
      </w:r>
      <w:r>
        <w:t>Can accommodate multiple names and multiple affiliations. Indicate affiliations with superscripts when there are multiple names and/or affiliations</w:t>
      </w:r>
    </w:p>
  </w:comment>
  <w:comment w:id="2" w:author="Noel Tan" w:date="2020-01-08T11:19:00Z" w:initials="NT">
    <w:p w14:paraId="1E402A5D" w14:textId="77777777" w:rsidR="006126B3" w:rsidRDefault="006126B3">
      <w:pPr>
        <w:pStyle w:val="CommentText"/>
      </w:pPr>
      <w:r>
        <w:rPr>
          <w:rStyle w:val="CommentReference"/>
        </w:rPr>
        <w:annotationRef/>
      </w:r>
      <w:r>
        <w:t>Only one email address: corresponding author</w:t>
      </w:r>
    </w:p>
    <w:p w14:paraId="1EA5ED7D" w14:textId="77777777" w:rsidR="006126B3" w:rsidRDefault="006126B3">
      <w:pPr>
        <w:pStyle w:val="CommentText"/>
      </w:pPr>
      <w:r>
        <w:t>One line space between affiliations and email address</w:t>
      </w:r>
    </w:p>
  </w:comment>
  <w:comment w:id="3" w:author="Noel Tan" w:date="2020-01-08T11:21:00Z" w:initials="NT">
    <w:p w14:paraId="5E9486D6" w14:textId="77777777" w:rsidR="006126B3" w:rsidRDefault="006126B3">
      <w:pPr>
        <w:pStyle w:val="CommentText"/>
      </w:pPr>
      <w:r>
        <w:rPr>
          <w:rStyle w:val="CommentReference"/>
        </w:rPr>
        <w:annotationRef/>
      </w:r>
      <w:r>
        <w:t>Middle spacer column set at 2 cm. This should not be changed</w:t>
      </w:r>
    </w:p>
  </w:comment>
  <w:comment w:id="4" w:author="Noel Tan" w:date="2020-01-08T11:25:00Z" w:initials="NT">
    <w:p w14:paraId="0305A2F4" w14:textId="77777777" w:rsidR="00F901DD" w:rsidRDefault="00F901DD">
      <w:pPr>
        <w:pStyle w:val="CommentText"/>
      </w:pPr>
      <w:r>
        <w:rPr>
          <w:rStyle w:val="CommentReference"/>
        </w:rPr>
        <w:annotationRef/>
      </w:r>
      <w:r>
        <w:t>Fill in as necessary.</w:t>
      </w:r>
    </w:p>
    <w:p w14:paraId="0A490AA3" w14:textId="77777777" w:rsidR="00F901DD" w:rsidRDefault="00F901DD">
      <w:pPr>
        <w:pStyle w:val="CommentText"/>
      </w:pPr>
      <w:r>
        <w:t>If article is not peer reviewed or not a book review, cell should be deleted</w:t>
      </w:r>
    </w:p>
  </w:comment>
  <w:comment w:id="5" w:author="Noel Tan" w:date="2020-01-08T11:26:00Z" w:initials="NT">
    <w:p w14:paraId="2F29D833" w14:textId="77777777" w:rsidR="00F901DD" w:rsidRDefault="00F901DD">
      <w:pPr>
        <w:pStyle w:val="CommentText"/>
      </w:pPr>
      <w:r>
        <w:t>DELETE CELL NORMALLY</w:t>
      </w:r>
    </w:p>
    <w:p w14:paraId="7357E3D9" w14:textId="77777777" w:rsidR="00F901DD" w:rsidRDefault="00F901DD">
      <w:pPr>
        <w:pStyle w:val="CommentText"/>
      </w:pPr>
      <w:r>
        <w:t xml:space="preserve">Use only if </w:t>
      </w:r>
      <w:r>
        <w:rPr>
          <w:rStyle w:val="CommentReference"/>
        </w:rPr>
        <w:annotationRef/>
      </w:r>
      <w:r>
        <w:t>article is part of a special section. Details of the special section should be included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EE14A3" w15:done="0"/>
  <w15:commentEx w15:paraId="0C9A807E" w15:done="0"/>
  <w15:commentEx w15:paraId="1EA5ED7D" w15:done="0"/>
  <w15:commentEx w15:paraId="5E9486D6" w15:done="0"/>
  <w15:commentEx w15:paraId="0A490AA3" w15:done="0"/>
  <w15:commentEx w15:paraId="7357E3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D5929" w16cex:dateUtc="2020-01-08T04:13:00Z"/>
  <w16cex:commentExtensible w16cex:durableId="239D592A" w16cex:dateUtc="2020-01-08T04:18:00Z"/>
  <w16cex:commentExtensible w16cex:durableId="239D592B" w16cex:dateUtc="2020-01-08T04:19:00Z"/>
  <w16cex:commentExtensible w16cex:durableId="239D592C" w16cex:dateUtc="2020-01-08T04:21:00Z"/>
  <w16cex:commentExtensible w16cex:durableId="239D592D" w16cex:dateUtc="2020-01-08T04:25:00Z"/>
  <w16cex:commentExtensible w16cex:durableId="239D592E" w16cex:dateUtc="2020-01-08T0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EE14A3" w16cid:durableId="239D5929"/>
  <w16cid:commentId w16cid:paraId="0C9A807E" w16cid:durableId="239D592A"/>
  <w16cid:commentId w16cid:paraId="1EA5ED7D" w16cid:durableId="239D592B"/>
  <w16cid:commentId w16cid:paraId="5E9486D6" w16cid:durableId="239D592C"/>
  <w16cid:commentId w16cid:paraId="0A490AA3" w16cid:durableId="239D592D"/>
  <w16cid:commentId w16cid:paraId="7357E3D9" w16cid:durableId="239D59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95FB" w14:textId="77777777" w:rsidR="00CF16B9" w:rsidRDefault="00CF16B9">
      <w:r>
        <w:separator/>
      </w:r>
    </w:p>
  </w:endnote>
  <w:endnote w:type="continuationSeparator" w:id="0">
    <w:p w14:paraId="3F46EFCC" w14:textId="77777777" w:rsidR="00CF16B9" w:rsidRDefault="00CF1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00000000" w:usb1="5000A1FF" w:usb2="00000000" w:usb3="00000000" w:csb0="000001BF" w:csb1="00000000"/>
  </w:font>
  <w:font w:name="Sarabun">
    <w:altName w:val="Browallia New"/>
    <w:charset w:val="00"/>
    <w:family w:val="auto"/>
    <w:pitch w:val="variable"/>
    <w:sig w:usb0="21000007" w:usb1="00000001" w:usb2="00000000" w:usb3="00000000" w:csb0="00010193" w:csb1="00000000"/>
  </w:font>
  <w:font w:name="Saysettha OT">
    <w:altName w:val="Calibri"/>
    <w:charset w:val="00"/>
    <w:family w:val="swiss"/>
    <w:pitch w:val="variable"/>
    <w:sig w:usb0="830000AF" w:usb1="1000200A"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Khmer UI">
    <w:charset w:val="00"/>
    <w:family w:val="swiss"/>
    <w:pitch w:val="variable"/>
    <w:sig w:usb0="80000003" w:usb1="00000000" w:usb2="00010000" w:usb3="00000000" w:csb0="00000001" w:csb1="00000000"/>
  </w:font>
  <w:font w:name="Adobe Heiti Std R">
    <w:altName w:val="Yu Gothic"/>
    <w:panose1 w:val="00000000000000000000"/>
    <w:charset w:val="80"/>
    <w:family w:val="swiss"/>
    <w:notTrueType/>
    <w:pitch w:val="variable"/>
    <w:sig w:usb0="00000207" w:usb1="0A0F1810" w:usb2="00000016" w:usb3="00000000" w:csb0="00060007"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Batang">
    <w:altName w:val="바탕"/>
    <w:panose1 w:val="02030600000101010101"/>
    <w:charset w:val="81"/>
    <w:family w:val="roman"/>
    <w:pitch w:val="variable"/>
    <w:sig w:usb0="B00002AF" w:usb1="69D77CFB" w:usb2="00000030" w:usb3="00000000" w:csb0="0008009F" w:csb1="00000000"/>
  </w:font>
  <w:font w:name="Adobe Devanagari">
    <w:altName w:val="Calibri"/>
    <w:panose1 w:val="00000000000000000000"/>
    <w:charset w:val="00"/>
    <w:family w:val="roman"/>
    <w:notTrueType/>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4B22" w14:textId="77777777" w:rsidR="00B75D96" w:rsidRDefault="00B75D96" w:rsidP="00EF1D68">
    <w:pPr>
      <w:pStyle w:val="Footer"/>
      <w:framePr w:wrap="around" w:vAnchor="text" w:hAnchor="margin" w:xAlign="right" w:y="1"/>
      <w:rPr>
        <w:rStyle w:val="PageNumber"/>
      </w:rPr>
    </w:pPr>
  </w:p>
  <w:tbl>
    <w:tblPr>
      <w:tblStyle w:val="TableGrid"/>
      <w:tblW w:w="0" w:type="auto"/>
      <w:tblBorders>
        <w:left w:val="none" w:sz="0" w:space="0" w:color="auto"/>
        <w:bottom w:val="none" w:sz="0" w:space="0" w:color="auto"/>
        <w:right w:val="none" w:sz="0" w:space="0" w:color="auto"/>
        <w:insideV w:val="none" w:sz="0" w:space="0" w:color="auto"/>
      </w:tblBorders>
      <w:tblLook w:val="00A0" w:firstRow="1" w:lastRow="0" w:firstColumn="1" w:lastColumn="0" w:noHBand="0" w:noVBand="0"/>
    </w:tblPr>
    <w:tblGrid>
      <w:gridCol w:w="1510"/>
      <w:gridCol w:w="8122"/>
    </w:tblGrid>
    <w:tr w:rsidR="00B75D96" w:rsidRPr="00E70576" w14:paraId="3F35E9A8" w14:textId="77777777" w:rsidTr="00EA56CE">
      <w:tc>
        <w:tcPr>
          <w:tcW w:w="1526" w:type="dxa"/>
        </w:tcPr>
        <w:p w14:paraId="08322B80" w14:textId="77777777" w:rsidR="00B75D96" w:rsidRPr="00E70576" w:rsidRDefault="0076426C" w:rsidP="00B95E90">
          <w:pPr>
            <w:pStyle w:val="Footer"/>
            <w:spacing w:before="120"/>
            <w:rPr>
              <w:rFonts w:ascii="Times New Roman" w:hAnsi="Times New Roman" w:cs="Times New Roman"/>
              <w:sz w:val="18"/>
            </w:rPr>
          </w:pPr>
          <w:r w:rsidRPr="00E70576">
            <w:rPr>
              <w:rFonts w:ascii="Times New Roman" w:hAnsi="Times New Roman" w:cs="Times New Roman"/>
              <w:sz w:val="18"/>
            </w:rPr>
            <w:fldChar w:fldCharType="begin"/>
          </w:r>
          <w:r w:rsidR="00B75D96" w:rsidRPr="00E70576">
            <w:rPr>
              <w:rFonts w:ascii="Times New Roman" w:hAnsi="Times New Roman" w:cs="Times New Roman"/>
              <w:sz w:val="18"/>
            </w:rPr>
            <w:instrText xml:space="preserve"> PAGE </w:instrText>
          </w:r>
          <w:r w:rsidRPr="00E70576">
            <w:rPr>
              <w:rFonts w:ascii="Times New Roman" w:hAnsi="Times New Roman" w:cs="Times New Roman"/>
              <w:sz w:val="18"/>
            </w:rPr>
            <w:fldChar w:fldCharType="separate"/>
          </w:r>
          <w:r w:rsidR="00E25ABE">
            <w:rPr>
              <w:rFonts w:ascii="Times New Roman" w:hAnsi="Times New Roman" w:cs="Times New Roman"/>
              <w:noProof/>
              <w:sz w:val="18"/>
            </w:rPr>
            <w:t>2</w:t>
          </w:r>
          <w:r w:rsidRPr="00E70576">
            <w:rPr>
              <w:rFonts w:ascii="Times New Roman" w:hAnsi="Times New Roman" w:cs="Times New Roman"/>
              <w:sz w:val="18"/>
            </w:rPr>
            <w:fldChar w:fldCharType="end"/>
          </w:r>
        </w:p>
      </w:tc>
      <w:tc>
        <w:tcPr>
          <w:tcW w:w="8221" w:type="dxa"/>
        </w:tcPr>
        <w:p w14:paraId="07BB804E" w14:textId="77777777" w:rsidR="00B75D96" w:rsidRPr="00E70576" w:rsidRDefault="00303518" w:rsidP="00A264D2">
          <w:pPr>
            <w:pStyle w:val="Footer"/>
            <w:spacing w:before="120"/>
            <w:jc w:val="right"/>
            <w:rPr>
              <w:rFonts w:ascii="Times New Roman" w:hAnsi="Times New Roman" w:cs="Times New Roman"/>
              <w:sz w:val="18"/>
            </w:rPr>
          </w:pPr>
          <w:r w:rsidRPr="00E70576">
            <w:rPr>
              <w:rFonts w:ascii="Times New Roman" w:hAnsi="Times New Roman" w:cs="Times New Roman"/>
              <w:sz w:val="18"/>
            </w:rPr>
            <w:t>ISSN 2586-8721</w:t>
          </w:r>
        </w:p>
      </w:tc>
    </w:tr>
  </w:tbl>
  <w:p w14:paraId="1251AA26" w14:textId="77777777" w:rsidR="00B75D96" w:rsidRDefault="00B75D96" w:rsidP="00EF1D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47" w:type="dxa"/>
      <w:tblBorders>
        <w:left w:val="none" w:sz="0" w:space="0" w:color="auto"/>
        <w:bottom w:val="none" w:sz="0" w:space="0" w:color="auto"/>
        <w:right w:val="none" w:sz="0" w:space="0" w:color="auto"/>
        <w:insideV w:val="none" w:sz="0" w:space="0" w:color="auto"/>
      </w:tblBorders>
      <w:tblLook w:val="00A0" w:firstRow="1" w:lastRow="0" w:firstColumn="1" w:lastColumn="0" w:noHBand="0" w:noVBand="0"/>
    </w:tblPr>
    <w:tblGrid>
      <w:gridCol w:w="6771"/>
      <w:gridCol w:w="2976"/>
    </w:tblGrid>
    <w:tr w:rsidR="00B75D96" w:rsidRPr="00E9678F" w14:paraId="2C14FF45" w14:textId="77777777" w:rsidTr="00EA56CE">
      <w:tc>
        <w:tcPr>
          <w:tcW w:w="6771" w:type="dxa"/>
        </w:tcPr>
        <w:p w14:paraId="31E59E7B" w14:textId="77777777" w:rsidR="00B75D96" w:rsidRPr="00E9678F" w:rsidRDefault="00303518" w:rsidP="004725CE">
          <w:pPr>
            <w:pStyle w:val="Footer"/>
            <w:spacing w:before="120"/>
            <w:rPr>
              <w:rFonts w:ascii="Times New Roman" w:hAnsi="Times New Roman" w:cs="Times New Roman"/>
              <w:sz w:val="18"/>
            </w:rPr>
          </w:pPr>
          <w:r w:rsidRPr="00E9678F">
            <w:rPr>
              <w:rFonts w:ascii="Times New Roman" w:hAnsi="Times New Roman" w:cs="Times New Roman"/>
              <w:sz w:val="18"/>
            </w:rPr>
            <w:t>ISSN 2586-8721</w:t>
          </w:r>
        </w:p>
      </w:tc>
      <w:tc>
        <w:tcPr>
          <w:tcW w:w="2976" w:type="dxa"/>
        </w:tcPr>
        <w:p w14:paraId="50FD9A4B" w14:textId="77777777" w:rsidR="00B75D96" w:rsidRPr="00E9678F" w:rsidRDefault="0076426C" w:rsidP="00B95E90">
          <w:pPr>
            <w:pStyle w:val="Footer"/>
            <w:spacing w:before="120"/>
            <w:jc w:val="right"/>
            <w:rPr>
              <w:rFonts w:ascii="Times New Roman" w:hAnsi="Times New Roman" w:cs="Times New Roman"/>
              <w:sz w:val="18"/>
            </w:rPr>
          </w:pPr>
          <w:r w:rsidRPr="00E9678F">
            <w:rPr>
              <w:rFonts w:ascii="Times New Roman" w:hAnsi="Times New Roman" w:cs="Times New Roman"/>
              <w:sz w:val="18"/>
            </w:rPr>
            <w:fldChar w:fldCharType="begin"/>
          </w:r>
          <w:r w:rsidR="00B75D96" w:rsidRPr="00E9678F">
            <w:rPr>
              <w:rFonts w:ascii="Times New Roman" w:hAnsi="Times New Roman" w:cs="Times New Roman"/>
              <w:sz w:val="18"/>
            </w:rPr>
            <w:instrText xml:space="preserve"> PAGE </w:instrText>
          </w:r>
          <w:r w:rsidRPr="00E9678F">
            <w:rPr>
              <w:rFonts w:ascii="Times New Roman" w:hAnsi="Times New Roman" w:cs="Times New Roman"/>
              <w:sz w:val="18"/>
            </w:rPr>
            <w:fldChar w:fldCharType="separate"/>
          </w:r>
          <w:r w:rsidR="00E25ABE">
            <w:rPr>
              <w:rFonts w:ascii="Times New Roman" w:hAnsi="Times New Roman" w:cs="Times New Roman"/>
              <w:noProof/>
              <w:sz w:val="18"/>
            </w:rPr>
            <w:t>3</w:t>
          </w:r>
          <w:r w:rsidRPr="00E9678F">
            <w:rPr>
              <w:rFonts w:ascii="Times New Roman" w:hAnsi="Times New Roman" w:cs="Times New Roman"/>
              <w:sz w:val="18"/>
            </w:rPr>
            <w:fldChar w:fldCharType="end"/>
          </w:r>
        </w:p>
      </w:tc>
    </w:tr>
  </w:tbl>
  <w:p w14:paraId="3C91D39B" w14:textId="77777777" w:rsidR="00B75D96" w:rsidRPr="00393C34" w:rsidRDefault="00B75D96" w:rsidP="00D057D1">
    <w:pPr>
      <w:pStyle w:val="Footer"/>
      <w:rPr>
        <w:rFonts w:ascii="Tahoma" w:hAnsi="Tahoma"/>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49A1" w14:textId="77777777" w:rsidR="00B75D96" w:rsidRPr="007D4B8A" w:rsidRDefault="00B75D96" w:rsidP="00B75D96">
    <w:pPr>
      <w:pStyle w:val="Footer"/>
      <w:jc w:val="right"/>
      <w:rPr>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01503" w14:textId="77777777" w:rsidR="00CF16B9" w:rsidRDefault="00CF16B9">
      <w:r>
        <w:separator/>
      </w:r>
    </w:p>
  </w:footnote>
  <w:footnote w:type="continuationSeparator" w:id="0">
    <w:p w14:paraId="3F965B45" w14:textId="77777777" w:rsidR="00CF16B9" w:rsidRDefault="00CF16B9">
      <w:r>
        <w:continuationSeparator/>
      </w:r>
    </w:p>
  </w:footnote>
  <w:footnote w:id="1">
    <w:p w14:paraId="3052DDA3" w14:textId="77777777" w:rsidR="00A2512D" w:rsidRPr="00A46CC4" w:rsidRDefault="00A2512D" w:rsidP="00A2512D">
      <w:pPr>
        <w:pStyle w:val="FootnoteText"/>
        <w:rPr>
          <w:lang w:val="en-US"/>
        </w:rPr>
      </w:pPr>
      <w:r>
        <w:rPr>
          <w:rStyle w:val="FootnoteReference"/>
        </w:rPr>
        <w:footnoteRef/>
      </w:r>
      <w:r>
        <w:t xml:space="preserve"> </w:t>
      </w:r>
      <w:r w:rsidRPr="00A46CC4">
        <w:rPr>
          <w:rStyle w:val="SPJFootnoteChar"/>
        </w:rPr>
        <w:t>This is an example of a footnote. We accept both footnotes and endnotes, but a full bibliography or reference list is still required at the end of the paper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0A0" w:firstRow="1" w:lastRow="0" w:firstColumn="1" w:lastColumn="0" w:noHBand="0" w:noVBand="0"/>
    </w:tblPr>
    <w:tblGrid>
      <w:gridCol w:w="2914"/>
      <w:gridCol w:w="6718"/>
    </w:tblGrid>
    <w:tr w:rsidR="00EA56CE" w14:paraId="382E2F45" w14:textId="77777777" w:rsidTr="00EA56CE">
      <w:trPr>
        <w:trHeight w:val="419"/>
      </w:trPr>
      <w:tc>
        <w:tcPr>
          <w:tcW w:w="2943" w:type="dxa"/>
          <w:vAlign w:val="bottom"/>
        </w:tcPr>
        <w:p w14:paraId="2D9B3235" w14:textId="50E3100E" w:rsidR="00B75D96" w:rsidRPr="00C512A4" w:rsidRDefault="00303518" w:rsidP="001C4B31">
          <w:pPr>
            <w:pStyle w:val="SPJFootnote"/>
          </w:pPr>
          <w:r w:rsidRPr="00C512A4">
            <w:t>S</w:t>
          </w:r>
          <w:r w:rsidR="00266C0A" w:rsidRPr="00C512A4">
            <w:t xml:space="preserve">PAFA Journal Vol </w:t>
          </w:r>
          <w:r w:rsidR="001C4B31">
            <w:t>10</w:t>
          </w:r>
          <w:r w:rsidR="00266C0A" w:rsidRPr="00C512A4">
            <w:t xml:space="preserve"> (20</w:t>
          </w:r>
          <w:r w:rsidR="00EA56CE" w:rsidRPr="00C512A4">
            <w:t>2</w:t>
          </w:r>
          <w:r w:rsidR="001C4B31">
            <w:t>6</w:t>
          </w:r>
          <w:r w:rsidRPr="00C512A4">
            <w:t>)</w:t>
          </w:r>
        </w:p>
      </w:tc>
      <w:tc>
        <w:tcPr>
          <w:tcW w:w="6804" w:type="dxa"/>
        </w:tcPr>
        <w:p w14:paraId="35E1F2D9" w14:textId="77777777" w:rsidR="00B75D96" w:rsidRPr="00C512A4" w:rsidRDefault="007D4B8A" w:rsidP="00EA56CE">
          <w:pPr>
            <w:pStyle w:val="Footer"/>
            <w:spacing w:before="120" w:after="120"/>
            <w:jc w:val="right"/>
            <w:rPr>
              <w:rFonts w:ascii="Times New Roman" w:hAnsi="Times New Roman" w:cs="Times New Roman"/>
              <w:color w:val="7F7F7F" w:themeColor="text1" w:themeTint="80"/>
              <w:sz w:val="18"/>
            </w:rPr>
          </w:pPr>
          <w:r w:rsidRPr="00C512A4">
            <w:rPr>
              <w:rFonts w:ascii="Times New Roman" w:hAnsi="Times New Roman" w:cs="Times New Roman"/>
              <w:color w:val="7F7F7F" w:themeColor="text1" w:themeTint="80"/>
              <w:sz w:val="18"/>
            </w:rPr>
            <w:t>Title of article</w:t>
          </w:r>
        </w:p>
      </w:tc>
    </w:tr>
  </w:tbl>
  <w:p w14:paraId="5ED84BFF" w14:textId="77777777" w:rsidR="00B75D96" w:rsidRDefault="00B75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0A0" w:firstRow="1" w:lastRow="0" w:firstColumn="1" w:lastColumn="0" w:noHBand="0" w:noVBand="0"/>
    </w:tblPr>
    <w:tblGrid>
      <w:gridCol w:w="5568"/>
      <w:gridCol w:w="4064"/>
    </w:tblGrid>
    <w:tr w:rsidR="00B75D96" w14:paraId="0F10F2F5" w14:textId="77777777" w:rsidTr="00EA56CE">
      <w:trPr>
        <w:trHeight w:val="419"/>
      </w:trPr>
      <w:tc>
        <w:tcPr>
          <w:tcW w:w="5637" w:type="dxa"/>
        </w:tcPr>
        <w:p w14:paraId="2F90D239" w14:textId="77777777" w:rsidR="00B75D96" w:rsidRPr="00E33CFD" w:rsidRDefault="007D4B8A" w:rsidP="004725CE">
          <w:pPr>
            <w:pStyle w:val="Header"/>
            <w:spacing w:before="120" w:after="120"/>
            <w:rPr>
              <w:rFonts w:ascii="Times New Roman" w:hAnsi="Times New Roman" w:cs="Times New Roman"/>
              <w:color w:val="808080" w:themeColor="background1" w:themeShade="80"/>
              <w:sz w:val="20"/>
            </w:rPr>
          </w:pPr>
          <w:r w:rsidRPr="00E33CFD">
            <w:rPr>
              <w:rFonts w:ascii="Times New Roman" w:hAnsi="Times New Roman" w:cs="Times New Roman"/>
              <w:color w:val="808080" w:themeColor="background1" w:themeShade="80"/>
              <w:sz w:val="18"/>
              <w:szCs w:val="32"/>
            </w:rPr>
            <w:t>Title of article</w:t>
          </w:r>
        </w:p>
      </w:tc>
      <w:tc>
        <w:tcPr>
          <w:tcW w:w="4110" w:type="dxa"/>
          <w:vAlign w:val="bottom"/>
        </w:tcPr>
        <w:p w14:paraId="61DDA507" w14:textId="3180B65A" w:rsidR="00B75D96" w:rsidRPr="001C4B31" w:rsidRDefault="001C4B31" w:rsidP="001C4B31">
          <w:pPr>
            <w:pStyle w:val="SPJFootnote"/>
          </w:pPr>
          <w:r w:rsidRPr="001C4B31">
            <w:t>SPAFA Journal Vol 10 (2026)</w:t>
          </w:r>
        </w:p>
      </w:tc>
    </w:tr>
  </w:tbl>
  <w:p w14:paraId="18456CAF" w14:textId="77777777" w:rsidR="00B75D96" w:rsidRPr="005069FE" w:rsidRDefault="00B75D96" w:rsidP="00EF1D68">
    <w:pPr>
      <w:pStyle w:val="Header"/>
      <w:jc w:val="righ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727C" w14:textId="77777777" w:rsidR="001C4B31" w:rsidRDefault="001C4B3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D4F31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C543B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F2443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B20E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C8680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04BF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AF07F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D0D7B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36A44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A853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B42653D"/>
    <w:multiLevelType w:val="hybridMultilevel"/>
    <w:tmpl w:val="5F1AEE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85604031">
    <w:abstractNumId w:val="10"/>
  </w:num>
  <w:num w:numId="2" w16cid:durableId="1964846691">
    <w:abstractNumId w:val="9"/>
  </w:num>
  <w:num w:numId="3" w16cid:durableId="1004210460">
    <w:abstractNumId w:val="7"/>
  </w:num>
  <w:num w:numId="4" w16cid:durableId="156191188">
    <w:abstractNumId w:val="6"/>
  </w:num>
  <w:num w:numId="5" w16cid:durableId="24412046">
    <w:abstractNumId w:val="5"/>
  </w:num>
  <w:num w:numId="6" w16cid:durableId="2022588813">
    <w:abstractNumId w:val="4"/>
  </w:num>
  <w:num w:numId="7" w16cid:durableId="656033465">
    <w:abstractNumId w:val="8"/>
  </w:num>
  <w:num w:numId="8" w16cid:durableId="989556613">
    <w:abstractNumId w:val="3"/>
  </w:num>
  <w:num w:numId="9" w16cid:durableId="1301885170">
    <w:abstractNumId w:val="2"/>
  </w:num>
  <w:num w:numId="10" w16cid:durableId="173345315">
    <w:abstractNumId w:val="1"/>
  </w:num>
  <w:num w:numId="11" w16cid:durableId="19722470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el Tan">
    <w15:presenceInfo w15:providerId="Windows Live" w15:userId="7d24221c054c69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ocumentProtection w:formatting="1" w:enforcement="1"/>
  <w:styleLockTheme/>
  <w:styleLockQFSet/>
  <w:defaultTabStop w:val="720"/>
  <w:evenAndOddHeaders/>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31"/>
    <w:rsid w:val="0000309E"/>
    <w:rsid w:val="00010734"/>
    <w:rsid w:val="00011F14"/>
    <w:rsid w:val="00022600"/>
    <w:rsid w:val="00023FC9"/>
    <w:rsid w:val="00040BA3"/>
    <w:rsid w:val="000429C9"/>
    <w:rsid w:val="00047B8D"/>
    <w:rsid w:val="00054480"/>
    <w:rsid w:val="000610F9"/>
    <w:rsid w:val="0008222E"/>
    <w:rsid w:val="00087EBB"/>
    <w:rsid w:val="0009075B"/>
    <w:rsid w:val="000D6B52"/>
    <w:rsid w:val="00101BA0"/>
    <w:rsid w:val="0013317F"/>
    <w:rsid w:val="001342E4"/>
    <w:rsid w:val="001354D2"/>
    <w:rsid w:val="0015314F"/>
    <w:rsid w:val="001613E7"/>
    <w:rsid w:val="00162CE4"/>
    <w:rsid w:val="00182859"/>
    <w:rsid w:val="0018733C"/>
    <w:rsid w:val="001C4B31"/>
    <w:rsid w:val="001D391F"/>
    <w:rsid w:val="00214171"/>
    <w:rsid w:val="002426BF"/>
    <w:rsid w:val="002439DC"/>
    <w:rsid w:val="002560BB"/>
    <w:rsid w:val="00265F77"/>
    <w:rsid w:val="00266C0A"/>
    <w:rsid w:val="00270414"/>
    <w:rsid w:val="00271D93"/>
    <w:rsid w:val="0027522C"/>
    <w:rsid w:val="00290D1E"/>
    <w:rsid w:val="0029565E"/>
    <w:rsid w:val="002A15B4"/>
    <w:rsid w:val="002D2FA1"/>
    <w:rsid w:val="002D3859"/>
    <w:rsid w:val="002E58CD"/>
    <w:rsid w:val="002F56A3"/>
    <w:rsid w:val="00303518"/>
    <w:rsid w:val="00330D99"/>
    <w:rsid w:val="003375F5"/>
    <w:rsid w:val="003575BD"/>
    <w:rsid w:val="00393C34"/>
    <w:rsid w:val="003C230D"/>
    <w:rsid w:val="003C2484"/>
    <w:rsid w:val="003D1FC5"/>
    <w:rsid w:val="00400C1E"/>
    <w:rsid w:val="00406422"/>
    <w:rsid w:val="00425046"/>
    <w:rsid w:val="0043322E"/>
    <w:rsid w:val="0043373D"/>
    <w:rsid w:val="004476EE"/>
    <w:rsid w:val="004725CE"/>
    <w:rsid w:val="004827D6"/>
    <w:rsid w:val="0049674D"/>
    <w:rsid w:val="00497320"/>
    <w:rsid w:val="00497E74"/>
    <w:rsid w:val="004A2257"/>
    <w:rsid w:val="005032FD"/>
    <w:rsid w:val="00505889"/>
    <w:rsid w:val="005069FE"/>
    <w:rsid w:val="0051283B"/>
    <w:rsid w:val="005437F1"/>
    <w:rsid w:val="00560DCE"/>
    <w:rsid w:val="00564CF1"/>
    <w:rsid w:val="005B4479"/>
    <w:rsid w:val="005D30D9"/>
    <w:rsid w:val="006002D4"/>
    <w:rsid w:val="006126B3"/>
    <w:rsid w:val="0061292F"/>
    <w:rsid w:val="00620DF2"/>
    <w:rsid w:val="00623341"/>
    <w:rsid w:val="00623DCE"/>
    <w:rsid w:val="006646EF"/>
    <w:rsid w:val="006A4EB1"/>
    <w:rsid w:val="006B22A2"/>
    <w:rsid w:val="006C0134"/>
    <w:rsid w:val="006E7DE6"/>
    <w:rsid w:val="0070135D"/>
    <w:rsid w:val="007157DF"/>
    <w:rsid w:val="007178C3"/>
    <w:rsid w:val="00733488"/>
    <w:rsid w:val="00750E49"/>
    <w:rsid w:val="007568F2"/>
    <w:rsid w:val="0076426C"/>
    <w:rsid w:val="007775F2"/>
    <w:rsid w:val="0079435C"/>
    <w:rsid w:val="007B2B45"/>
    <w:rsid w:val="007D4B8A"/>
    <w:rsid w:val="007F2C6E"/>
    <w:rsid w:val="00806C25"/>
    <w:rsid w:val="00854992"/>
    <w:rsid w:val="00875E3C"/>
    <w:rsid w:val="00881D4B"/>
    <w:rsid w:val="0088645F"/>
    <w:rsid w:val="00891755"/>
    <w:rsid w:val="008C0977"/>
    <w:rsid w:val="008C4CFD"/>
    <w:rsid w:val="008D3123"/>
    <w:rsid w:val="008D780E"/>
    <w:rsid w:val="00917983"/>
    <w:rsid w:val="00953DE0"/>
    <w:rsid w:val="00980C6A"/>
    <w:rsid w:val="00991075"/>
    <w:rsid w:val="009A50FF"/>
    <w:rsid w:val="009F4D44"/>
    <w:rsid w:val="00A14F1E"/>
    <w:rsid w:val="00A15600"/>
    <w:rsid w:val="00A15907"/>
    <w:rsid w:val="00A2512D"/>
    <w:rsid w:val="00A264D2"/>
    <w:rsid w:val="00A435DE"/>
    <w:rsid w:val="00A76A69"/>
    <w:rsid w:val="00AA7936"/>
    <w:rsid w:val="00AB7F4F"/>
    <w:rsid w:val="00AC78B4"/>
    <w:rsid w:val="00AC7EE5"/>
    <w:rsid w:val="00AD1784"/>
    <w:rsid w:val="00AD2B83"/>
    <w:rsid w:val="00AD2F3E"/>
    <w:rsid w:val="00AE2289"/>
    <w:rsid w:val="00B12200"/>
    <w:rsid w:val="00B75D96"/>
    <w:rsid w:val="00B84694"/>
    <w:rsid w:val="00B95E90"/>
    <w:rsid w:val="00BC6F06"/>
    <w:rsid w:val="00BD69A8"/>
    <w:rsid w:val="00C345DB"/>
    <w:rsid w:val="00C512A4"/>
    <w:rsid w:val="00C839AF"/>
    <w:rsid w:val="00CA7497"/>
    <w:rsid w:val="00CC0B21"/>
    <w:rsid w:val="00CD08D7"/>
    <w:rsid w:val="00CE5D70"/>
    <w:rsid w:val="00CF16B9"/>
    <w:rsid w:val="00D057D1"/>
    <w:rsid w:val="00D5581B"/>
    <w:rsid w:val="00D72245"/>
    <w:rsid w:val="00DB3A28"/>
    <w:rsid w:val="00DC2CA9"/>
    <w:rsid w:val="00DF4998"/>
    <w:rsid w:val="00E036CE"/>
    <w:rsid w:val="00E25ABE"/>
    <w:rsid w:val="00E33CFD"/>
    <w:rsid w:val="00E5411B"/>
    <w:rsid w:val="00E615B8"/>
    <w:rsid w:val="00E633D9"/>
    <w:rsid w:val="00E70576"/>
    <w:rsid w:val="00E76C06"/>
    <w:rsid w:val="00E945AA"/>
    <w:rsid w:val="00E9678F"/>
    <w:rsid w:val="00EA56CE"/>
    <w:rsid w:val="00EF1D68"/>
    <w:rsid w:val="00F27E23"/>
    <w:rsid w:val="00F37149"/>
    <w:rsid w:val="00F40B72"/>
    <w:rsid w:val="00F5318B"/>
    <w:rsid w:val="00F879E1"/>
    <w:rsid w:val="00F901DD"/>
    <w:rsid w:val="00FD0381"/>
    <w:rsid w:val="00FE01A4"/>
  </w:rsids>
  <m:mathPr>
    <m:mathFont m:val="Cambria Math"/>
    <m:brkBin m:val="before"/>
    <m:brkBinSub m:val="--"/>
    <m:smallFrac/>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4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lsdException w:name="heading 2" w:locked="0"/>
    <w:lsdException w:name="heading 3" w:locked="0" w:semiHidden="1" w:unhideWhenUsed="1"/>
    <w:lsdException w:name="heading 4" w:locked="0"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locked="0" w:semiHidden="1" w:unhideWhenUsed="1"/>
    <w:lsdException w:name="header" w:locked="0" w:semiHidden="1" w:uiPriority="99" w:unhideWhenUsed="1"/>
    <w:lsdException w:name="footer" w:locked="0"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locked="0" w:semiHidden="1" w:unhideWhenUsed="1"/>
    <w:lsdException w:name="line number" w:semiHidden="1" w:unhideWhenUsed="1"/>
    <w:lsdException w:name="page number" w:locked="0" w:semiHidden="1" w:uiPriority="99"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iPriority="99" w:unhideWhenUsed="1"/>
    <w:lsdException w:name="Table Grid" w:locked="0"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locked="0" w:semiHidden="1"/>
    <w:lsdException w:name="List Paragraph" w:locked="0"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locked="0" w:semiHidden="1" w:uiPriority="99" w:unhideWhenUsed="1"/>
    <w:lsdException w:name="Smart Link" w:semiHidden="1" w:uiPriority="99" w:unhideWhenUsed="1"/>
  </w:latentStyles>
  <w:style w:type="paragraph" w:default="1" w:styleId="Normal">
    <w:name w:val="Normal"/>
    <w:qFormat/>
    <w:rsid w:val="0088645F"/>
    <w:pPr>
      <w:spacing w:after="160" w:line="259" w:lineRule="auto"/>
    </w:pPr>
    <w:rPr>
      <w:sz w:val="22"/>
      <w:szCs w:val="28"/>
      <w:lang w:val="en-GB" w:bidi="th-TH"/>
    </w:rPr>
  </w:style>
  <w:style w:type="paragraph" w:styleId="Heading1">
    <w:name w:val="heading 1"/>
    <w:basedOn w:val="Normal"/>
    <w:next w:val="Normal"/>
    <w:link w:val="Heading1Char"/>
    <w:locked/>
    <w:rsid w:val="0000309E"/>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locked/>
    <w:rsid w:val="0000309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locked/>
    <w:rsid w:val="0000309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locked/>
    <w:rsid w:val="0000309E"/>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locked/>
    <w:rsid w:val="0000309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locked/>
    <w:rsid w:val="0000309E"/>
    <w:pPr>
      <w:tabs>
        <w:tab w:val="center" w:pos="4320"/>
        <w:tab w:val="right" w:pos="8640"/>
      </w:tabs>
    </w:pPr>
  </w:style>
  <w:style w:type="character" w:customStyle="1" w:styleId="HeaderChar">
    <w:name w:val="Header Char"/>
    <w:basedOn w:val="DefaultParagraphFont"/>
    <w:link w:val="Header"/>
    <w:uiPriority w:val="99"/>
    <w:rsid w:val="0000309E"/>
    <w:rPr>
      <w:rFonts w:ascii="Times New Roman" w:hAnsi="Times New Roman"/>
      <w:lang w:val="en-GB"/>
    </w:rPr>
  </w:style>
  <w:style w:type="paragraph" w:styleId="Footer">
    <w:name w:val="footer"/>
    <w:basedOn w:val="Normal"/>
    <w:link w:val="FooterChar"/>
    <w:uiPriority w:val="99"/>
    <w:unhideWhenUsed/>
    <w:locked/>
    <w:rsid w:val="0000309E"/>
    <w:pPr>
      <w:tabs>
        <w:tab w:val="center" w:pos="4320"/>
        <w:tab w:val="right" w:pos="8640"/>
      </w:tabs>
    </w:pPr>
  </w:style>
  <w:style w:type="character" w:customStyle="1" w:styleId="FooterChar">
    <w:name w:val="Footer Char"/>
    <w:basedOn w:val="DefaultParagraphFont"/>
    <w:link w:val="Footer"/>
    <w:uiPriority w:val="99"/>
    <w:rsid w:val="0000309E"/>
    <w:rPr>
      <w:rFonts w:ascii="Times New Roman" w:hAnsi="Times New Roman"/>
      <w:lang w:val="en-GB"/>
    </w:rPr>
  </w:style>
  <w:style w:type="character" w:styleId="PageNumber">
    <w:name w:val="page number"/>
    <w:basedOn w:val="DefaultParagraphFont"/>
    <w:uiPriority w:val="99"/>
    <w:semiHidden/>
    <w:unhideWhenUsed/>
    <w:locked/>
    <w:rsid w:val="0000309E"/>
  </w:style>
  <w:style w:type="paragraph" w:styleId="ListParagraph">
    <w:name w:val="List Paragraph"/>
    <w:basedOn w:val="Normal"/>
    <w:uiPriority w:val="34"/>
    <w:locked/>
    <w:rsid w:val="0000309E"/>
    <w:pPr>
      <w:ind w:left="720"/>
      <w:contextualSpacing/>
    </w:pPr>
  </w:style>
  <w:style w:type="character" w:customStyle="1" w:styleId="CommentTextChar">
    <w:name w:val="Comment Text Char"/>
    <w:basedOn w:val="DefaultParagraphFont"/>
    <w:link w:val="CommentText"/>
    <w:rsid w:val="0000309E"/>
    <w:rPr>
      <w:rFonts w:ascii="Times New Roman" w:eastAsia="Times New Roman" w:hAnsi="Times New Roman" w:cs="Angsana New"/>
      <w:sz w:val="20"/>
      <w:szCs w:val="23"/>
      <w:lang w:bidi="th-TH"/>
    </w:rPr>
  </w:style>
  <w:style w:type="paragraph" w:styleId="CommentText">
    <w:name w:val="annotation text"/>
    <w:basedOn w:val="Normal"/>
    <w:link w:val="CommentTextChar"/>
    <w:locked/>
    <w:rsid w:val="0000309E"/>
    <w:rPr>
      <w:rFonts w:eastAsia="Times New Roman" w:cs="Angsana New"/>
      <w:sz w:val="20"/>
      <w:szCs w:val="23"/>
      <w:lang w:val="en-US"/>
    </w:rPr>
  </w:style>
  <w:style w:type="character" w:customStyle="1" w:styleId="BalloonTextChar">
    <w:name w:val="Balloon Text Char"/>
    <w:basedOn w:val="DefaultParagraphFont"/>
    <w:link w:val="BalloonText"/>
    <w:uiPriority w:val="99"/>
    <w:rsid w:val="0000309E"/>
    <w:rPr>
      <w:rFonts w:ascii="Tahoma" w:eastAsia="Times New Roman" w:hAnsi="Tahoma" w:cs="Angsana New"/>
      <w:sz w:val="16"/>
      <w:szCs w:val="20"/>
      <w:lang w:bidi="th-TH"/>
    </w:rPr>
  </w:style>
  <w:style w:type="paragraph" w:styleId="BalloonText">
    <w:name w:val="Balloon Text"/>
    <w:basedOn w:val="Normal"/>
    <w:link w:val="BalloonTextChar"/>
    <w:uiPriority w:val="99"/>
    <w:unhideWhenUsed/>
    <w:locked/>
    <w:rsid w:val="0000309E"/>
    <w:rPr>
      <w:rFonts w:ascii="Tahoma" w:eastAsia="Times New Roman" w:hAnsi="Tahoma" w:cs="Angsana New"/>
      <w:sz w:val="16"/>
      <w:szCs w:val="20"/>
      <w:lang w:val="en-US"/>
    </w:rPr>
  </w:style>
  <w:style w:type="character" w:customStyle="1" w:styleId="Heading1Char">
    <w:name w:val="Heading 1 Char"/>
    <w:basedOn w:val="DefaultParagraphFont"/>
    <w:link w:val="Heading1"/>
    <w:rsid w:val="0000309E"/>
    <w:rPr>
      <w:rFonts w:asciiTheme="majorHAnsi" w:eastAsiaTheme="majorEastAsia" w:hAnsiTheme="majorHAnsi" w:cstheme="majorBidi"/>
      <w:b/>
      <w:bCs/>
      <w:color w:val="365F91" w:themeColor="accent1" w:themeShade="BF"/>
      <w:sz w:val="28"/>
      <w:szCs w:val="28"/>
      <w:lang w:val="en-GB"/>
    </w:rPr>
  </w:style>
  <w:style w:type="character" w:customStyle="1" w:styleId="Heading2Char">
    <w:name w:val="Heading 2 Char"/>
    <w:basedOn w:val="DefaultParagraphFont"/>
    <w:link w:val="Heading2"/>
    <w:rsid w:val="0000309E"/>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rsid w:val="0000309E"/>
    <w:rPr>
      <w:rFonts w:asciiTheme="majorHAnsi" w:eastAsiaTheme="majorEastAsia" w:hAnsiTheme="majorHAnsi" w:cstheme="majorBidi"/>
      <w:b/>
      <w:bCs/>
      <w:color w:val="4F81BD" w:themeColor="accent1"/>
      <w:lang w:val="en-GB"/>
    </w:rPr>
  </w:style>
  <w:style w:type="character" w:customStyle="1" w:styleId="Heading4Char">
    <w:name w:val="Heading 4 Char"/>
    <w:basedOn w:val="DefaultParagraphFont"/>
    <w:link w:val="Heading4"/>
    <w:rsid w:val="0000309E"/>
    <w:rPr>
      <w:rFonts w:asciiTheme="majorHAnsi" w:eastAsiaTheme="majorEastAsia" w:hAnsiTheme="majorHAnsi" w:cstheme="majorBidi"/>
      <w:b/>
      <w:bCs/>
      <w:i/>
      <w:iCs/>
      <w:color w:val="4F81BD" w:themeColor="accent1"/>
      <w:lang w:val="en-GB"/>
    </w:rPr>
  </w:style>
  <w:style w:type="paragraph" w:customStyle="1" w:styleId="SPJTitle">
    <w:name w:val="SPJ Title"/>
    <w:basedOn w:val="Title"/>
    <w:link w:val="SPJTitleChar"/>
    <w:autoRedefine/>
    <w:qFormat/>
    <w:rsid w:val="0088645F"/>
    <w:pPr>
      <w:keepLines/>
      <w:pBdr>
        <w:bottom w:val="none" w:sz="0" w:space="0" w:color="auto"/>
      </w:pBdr>
      <w:spacing w:after="0" w:line="240" w:lineRule="auto"/>
    </w:pPr>
    <w:rPr>
      <w:rFonts w:ascii="Times New Roman" w:hAnsi="Times New Roman"/>
      <w:b/>
      <w:color w:val="auto"/>
      <w:sz w:val="36"/>
      <w:szCs w:val="32"/>
    </w:rPr>
  </w:style>
  <w:style w:type="paragraph" w:customStyle="1" w:styleId="SPJNormaltext">
    <w:name w:val="SPJ Normal text"/>
    <w:basedOn w:val="Normal"/>
    <w:link w:val="SPJNormaltextChar"/>
    <w:autoRedefine/>
    <w:qFormat/>
    <w:rsid w:val="00E33CFD"/>
    <w:pPr>
      <w:spacing w:after="0" w:line="240" w:lineRule="auto"/>
    </w:pPr>
    <w:rPr>
      <w:rFonts w:ascii="Times New Roman" w:hAnsi="Times New Roman"/>
      <w:sz w:val="24"/>
      <w:lang w:val="en-US"/>
    </w:rPr>
  </w:style>
  <w:style w:type="character" w:customStyle="1" w:styleId="SPJTitleChar">
    <w:name w:val="SPJ Title Char"/>
    <w:basedOn w:val="DefaultParagraphFont"/>
    <w:link w:val="SPJTitle"/>
    <w:rsid w:val="0088645F"/>
    <w:rPr>
      <w:rFonts w:ascii="Times New Roman" w:eastAsiaTheme="majorEastAsia" w:hAnsi="Times New Roman" w:cstheme="majorBidi"/>
      <w:b/>
      <w:spacing w:val="5"/>
      <w:kern w:val="28"/>
      <w:sz w:val="36"/>
      <w:szCs w:val="32"/>
      <w:lang w:val="en-GB" w:bidi="th-TH"/>
    </w:rPr>
  </w:style>
  <w:style w:type="paragraph" w:customStyle="1" w:styleId="SPJH1">
    <w:name w:val="SPJ H1"/>
    <w:basedOn w:val="Heading1"/>
    <w:link w:val="SPJH1Char"/>
    <w:autoRedefine/>
    <w:qFormat/>
    <w:rsid w:val="00C512A4"/>
    <w:pPr>
      <w:keepNext w:val="0"/>
      <w:keepLines w:val="0"/>
      <w:spacing w:before="360" w:after="0"/>
      <w:contextualSpacing/>
    </w:pPr>
    <w:rPr>
      <w:rFonts w:ascii="Times New Roman" w:eastAsiaTheme="minorHAnsi" w:hAnsi="Times New Roman" w:cstheme="minorBidi"/>
      <w:bCs w:val="0"/>
      <w:color w:val="auto"/>
      <w:szCs w:val="36"/>
      <w:lang w:val="en-US"/>
    </w:rPr>
  </w:style>
  <w:style w:type="character" w:customStyle="1" w:styleId="SPJNormaltextChar">
    <w:name w:val="SPJ Normal text Char"/>
    <w:basedOn w:val="DefaultParagraphFont"/>
    <w:link w:val="SPJNormaltext"/>
    <w:rsid w:val="00E33CFD"/>
    <w:rPr>
      <w:rFonts w:ascii="Times New Roman" w:hAnsi="Times New Roman"/>
      <w:szCs w:val="28"/>
      <w:lang w:bidi="th-TH"/>
    </w:rPr>
  </w:style>
  <w:style w:type="paragraph" w:customStyle="1" w:styleId="SPJReferences">
    <w:name w:val="SPJ References"/>
    <w:basedOn w:val="Normal"/>
    <w:link w:val="SPJReferencesChar"/>
    <w:autoRedefine/>
    <w:qFormat/>
    <w:rsid w:val="00E9678F"/>
    <w:pPr>
      <w:spacing w:after="0"/>
      <w:ind w:left="720" w:hanging="720"/>
    </w:pPr>
    <w:rPr>
      <w:rFonts w:ascii="Times New Roman" w:hAnsi="Times New Roman"/>
      <w:sz w:val="24"/>
      <w:lang w:val="en-US"/>
    </w:rPr>
  </w:style>
  <w:style w:type="character" w:customStyle="1" w:styleId="SPJH1Char">
    <w:name w:val="SPJ H1 Char"/>
    <w:basedOn w:val="DefaultParagraphFont"/>
    <w:link w:val="SPJH1"/>
    <w:rsid w:val="00C512A4"/>
    <w:rPr>
      <w:rFonts w:ascii="Times New Roman" w:hAnsi="Times New Roman"/>
      <w:b/>
      <w:sz w:val="28"/>
      <w:szCs w:val="36"/>
      <w:lang w:bidi="th-TH"/>
    </w:rPr>
  </w:style>
  <w:style w:type="character" w:customStyle="1" w:styleId="SPJReferencesChar">
    <w:name w:val="SPJ References Char"/>
    <w:basedOn w:val="DefaultParagraphFont"/>
    <w:link w:val="SPJReferences"/>
    <w:rsid w:val="00E9678F"/>
    <w:rPr>
      <w:rFonts w:ascii="Times New Roman" w:hAnsi="Times New Roman"/>
      <w:szCs w:val="28"/>
      <w:lang w:bidi="th-TH"/>
    </w:rPr>
  </w:style>
  <w:style w:type="paragraph" w:customStyle="1" w:styleId="SPJCaption">
    <w:name w:val="SPJ Caption"/>
    <w:basedOn w:val="Normal"/>
    <w:link w:val="SPJCaptionChar"/>
    <w:autoRedefine/>
    <w:qFormat/>
    <w:rsid w:val="00C512A4"/>
    <w:pPr>
      <w:spacing w:after="0" w:line="240" w:lineRule="auto"/>
      <w:ind w:left="720" w:hanging="720"/>
    </w:pPr>
    <w:rPr>
      <w:rFonts w:ascii="Times New Roman" w:hAnsi="Times New Roman" w:cs="Lucida Grande"/>
      <w:color w:val="000000"/>
      <w:sz w:val="20"/>
      <w:szCs w:val="22"/>
      <w:lang w:val="en-US"/>
    </w:rPr>
  </w:style>
  <w:style w:type="paragraph" w:customStyle="1" w:styleId="SPJBlockquote">
    <w:name w:val="SPJ Blockquote"/>
    <w:basedOn w:val="Normal"/>
    <w:link w:val="SPJBlockquoteChar"/>
    <w:autoRedefine/>
    <w:qFormat/>
    <w:rsid w:val="00E33CFD"/>
    <w:pPr>
      <w:spacing w:after="0" w:line="240" w:lineRule="auto"/>
      <w:ind w:left="720" w:right="743"/>
      <w:contextualSpacing/>
      <w:jc w:val="both"/>
    </w:pPr>
    <w:rPr>
      <w:rFonts w:ascii="Times New Roman" w:hAnsi="Times New Roman"/>
      <w:sz w:val="24"/>
      <w:lang w:val="en-US"/>
    </w:rPr>
  </w:style>
  <w:style w:type="character" w:customStyle="1" w:styleId="SPJCaptionChar">
    <w:name w:val="SPJ Caption Char"/>
    <w:basedOn w:val="DefaultParagraphFont"/>
    <w:link w:val="SPJCaption"/>
    <w:rsid w:val="00C512A4"/>
    <w:rPr>
      <w:rFonts w:ascii="Times New Roman" w:hAnsi="Times New Roman" w:cs="Lucida Grande"/>
      <w:color w:val="000000"/>
      <w:sz w:val="20"/>
      <w:szCs w:val="22"/>
      <w:lang w:bidi="th-TH"/>
    </w:rPr>
  </w:style>
  <w:style w:type="paragraph" w:customStyle="1" w:styleId="SPJH2">
    <w:name w:val="SPJ H2"/>
    <w:basedOn w:val="Heading2"/>
    <w:link w:val="SPJH2Char"/>
    <w:autoRedefine/>
    <w:qFormat/>
    <w:rsid w:val="00E33CFD"/>
    <w:pPr>
      <w:spacing w:after="0" w:line="240" w:lineRule="auto"/>
      <w:contextualSpacing/>
    </w:pPr>
    <w:rPr>
      <w:rFonts w:ascii="Times New Roman" w:hAnsi="Times New Roman"/>
      <w:i/>
      <w:color w:val="auto"/>
      <w:sz w:val="24"/>
      <w:lang w:val="en-US"/>
    </w:rPr>
  </w:style>
  <w:style w:type="character" w:customStyle="1" w:styleId="SPJBlockquoteChar">
    <w:name w:val="SPJ Blockquote Char"/>
    <w:basedOn w:val="DefaultParagraphFont"/>
    <w:link w:val="SPJBlockquote"/>
    <w:rsid w:val="00E33CFD"/>
    <w:rPr>
      <w:rFonts w:ascii="Times New Roman" w:hAnsi="Times New Roman"/>
      <w:szCs w:val="28"/>
      <w:lang w:bidi="th-TH"/>
    </w:rPr>
  </w:style>
  <w:style w:type="character" w:customStyle="1" w:styleId="SPJH2Char">
    <w:name w:val="SPJ H2 Char"/>
    <w:basedOn w:val="DefaultParagraphFont"/>
    <w:link w:val="SPJH2"/>
    <w:rsid w:val="00E33CFD"/>
    <w:rPr>
      <w:rFonts w:ascii="Times New Roman" w:eastAsiaTheme="majorEastAsia" w:hAnsi="Times New Roman" w:cstheme="majorBidi"/>
      <w:b/>
      <w:bCs/>
      <w:i/>
      <w:szCs w:val="26"/>
      <w:lang w:bidi="th-TH"/>
    </w:rPr>
  </w:style>
  <w:style w:type="paragraph" w:styleId="Title">
    <w:name w:val="Title"/>
    <w:basedOn w:val="Normal"/>
    <w:next w:val="Normal"/>
    <w:link w:val="TitleChar"/>
    <w:locked/>
    <w:rsid w:val="0000309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00309E"/>
    <w:rPr>
      <w:rFonts w:asciiTheme="majorHAnsi" w:eastAsiaTheme="majorEastAsia" w:hAnsiTheme="majorHAnsi" w:cstheme="majorBidi"/>
      <w:color w:val="17365D" w:themeColor="text2" w:themeShade="BF"/>
      <w:spacing w:val="5"/>
      <w:kern w:val="28"/>
      <w:sz w:val="52"/>
      <w:szCs w:val="52"/>
      <w:lang w:val="en-GB"/>
    </w:rPr>
  </w:style>
  <w:style w:type="paragraph" w:customStyle="1" w:styleId="SPJAbstracttext">
    <w:name w:val="SPJ Abstract text"/>
    <w:basedOn w:val="Normal"/>
    <w:link w:val="SPJAbstracttextChar"/>
    <w:autoRedefine/>
    <w:qFormat/>
    <w:rsid w:val="00C512A4"/>
    <w:pPr>
      <w:spacing w:after="0" w:line="240" w:lineRule="auto"/>
    </w:pPr>
    <w:rPr>
      <w:rFonts w:ascii="Times New Roman" w:hAnsi="Times New Roman" w:cs="Tahoma"/>
      <w:color w:val="000000"/>
      <w:sz w:val="24"/>
      <w:lang w:val="en-US"/>
    </w:rPr>
  </w:style>
  <w:style w:type="character" w:customStyle="1" w:styleId="SPJAbstracttextChar">
    <w:name w:val="SPJ Abstract text Char"/>
    <w:basedOn w:val="DefaultParagraphFont"/>
    <w:link w:val="SPJAbstracttext"/>
    <w:rsid w:val="00C512A4"/>
    <w:rPr>
      <w:rFonts w:ascii="Times New Roman" w:hAnsi="Times New Roman" w:cs="Tahoma"/>
      <w:color w:val="000000"/>
      <w:szCs w:val="28"/>
      <w:lang w:bidi="th-TH"/>
    </w:rPr>
  </w:style>
  <w:style w:type="character" w:styleId="Hyperlink">
    <w:name w:val="Hyperlink"/>
    <w:basedOn w:val="DefaultParagraphFont"/>
    <w:locked/>
    <w:rsid w:val="0000309E"/>
    <w:rPr>
      <w:color w:val="0000FF" w:themeColor="hyperlink"/>
      <w:u w:val="single"/>
    </w:rPr>
  </w:style>
  <w:style w:type="paragraph" w:customStyle="1" w:styleId="SPJH3">
    <w:name w:val="SPJ H3"/>
    <w:basedOn w:val="Heading3"/>
    <w:link w:val="SPJH3Char"/>
    <w:autoRedefine/>
    <w:qFormat/>
    <w:rsid w:val="00E33CFD"/>
    <w:pPr>
      <w:spacing w:after="0" w:line="240" w:lineRule="auto"/>
    </w:pPr>
    <w:rPr>
      <w:rFonts w:ascii="Times New Roman" w:hAnsi="Times New Roman"/>
      <w:b w:val="0"/>
      <w:i/>
      <w:color w:val="000000" w:themeColor="text1"/>
      <w:sz w:val="24"/>
    </w:rPr>
  </w:style>
  <w:style w:type="paragraph" w:customStyle="1" w:styleId="SPJH3Text">
    <w:name w:val="SPJH3Text"/>
    <w:basedOn w:val="SPJNormaltext"/>
    <w:link w:val="SPJH3TextChar"/>
    <w:autoRedefine/>
    <w:rsid w:val="0000309E"/>
    <w:pPr>
      <w:ind w:left="720"/>
    </w:pPr>
  </w:style>
  <w:style w:type="character" w:customStyle="1" w:styleId="SPJH3Char">
    <w:name w:val="SPJ H3 Char"/>
    <w:basedOn w:val="Heading3Char"/>
    <w:link w:val="SPJH3"/>
    <w:rsid w:val="00E33CFD"/>
    <w:rPr>
      <w:rFonts w:ascii="Times New Roman" w:eastAsiaTheme="majorEastAsia" w:hAnsi="Times New Roman" w:cstheme="majorBidi"/>
      <w:b w:val="0"/>
      <w:bCs/>
      <w:i/>
      <w:color w:val="000000" w:themeColor="text1"/>
      <w:szCs w:val="28"/>
      <w:lang w:val="en-GB" w:bidi="th-TH"/>
    </w:rPr>
  </w:style>
  <w:style w:type="character" w:customStyle="1" w:styleId="SPJH3TextChar">
    <w:name w:val="SPJH3Text Char"/>
    <w:basedOn w:val="SPJNormaltextChar"/>
    <w:link w:val="SPJH3Text"/>
    <w:rsid w:val="0000309E"/>
    <w:rPr>
      <w:rFonts w:ascii="Times New Roman" w:hAnsi="Times New Roman"/>
      <w:szCs w:val="28"/>
      <w:lang w:bidi="th-TH"/>
    </w:rPr>
  </w:style>
  <w:style w:type="paragraph" w:customStyle="1" w:styleId="SPJH4">
    <w:name w:val="SPJ H4"/>
    <w:basedOn w:val="Heading4"/>
    <w:link w:val="SPJH4Char"/>
    <w:autoRedefine/>
    <w:qFormat/>
    <w:rsid w:val="00E70576"/>
    <w:pPr>
      <w:spacing w:before="240" w:after="0" w:line="240" w:lineRule="auto"/>
      <w:ind w:left="720"/>
    </w:pPr>
    <w:rPr>
      <w:rFonts w:ascii="Times New Roman" w:eastAsiaTheme="minorHAnsi" w:hAnsi="Times New Roman" w:cs="Tahoma"/>
      <w:b w:val="0"/>
      <w:bCs w:val="0"/>
      <w:iCs w:val="0"/>
      <w:color w:val="000000"/>
      <w:sz w:val="24"/>
    </w:rPr>
  </w:style>
  <w:style w:type="character" w:customStyle="1" w:styleId="SPJH4Char">
    <w:name w:val="SPJ H4 Char"/>
    <w:basedOn w:val="SPJAbstracttextChar"/>
    <w:link w:val="SPJH4"/>
    <w:rsid w:val="00E70576"/>
    <w:rPr>
      <w:rFonts w:ascii="Times New Roman" w:hAnsi="Times New Roman" w:cs="Tahoma"/>
      <w:i/>
      <w:color w:val="000000"/>
      <w:szCs w:val="28"/>
      <w:lang w:val="en-GB" w:bidi="th-TH"/>
    </w:rPr>
  </w:style>
  <w:style w:type="paragraph" w:customStyle="1" w:styleId="SPJH4Text">
    <w:name w:val="SPJH4Text"/>
    <w:basedOn w:val="SPJNormaltext"/>
    <w:link w:val="SPJH4TextChar"/>
    <w:autoRedefine/>
    <w:qFormat/>
    <w:rsid w:val="0000309E"/>
    <w:pPr>
      <w:ind w:left="720"/>
    </w:pPr>
    <w:rPr>
      <w:rFonts w:eastAsia="Times New Roman" w:cs="Times New Roman"/>
    </w:rPr>
  </w:style>
  <w:style w:type="character" w:customStyle="1" w:styleId="SPJH4TextChar">
    <w:name w:val="SPJH4Text Char"/>
    <w:basedOn w:val="SPJNormaltextChar"/>
    <w:link w:val="SPJH4Text"/>
    <w:rsid w:val="0000309E"/>
    <w:rPr>
      <w:rFonts w:ascii="Times New Roman" w:eastAsia="Times New Roman" w:hAnsi="Times New Roman" w:cs="Times New Roman"/>
      <w:szCs w:val="28"/>
      <w:lang w:bidi="th-TH"/>
    </w:rPr>
  </w:style>
  <w:style w:type="paragraph" w:styleId="FootnoteText">
    <w:name w:val="footnote text"/>
    <w:basedOn w:val="Normal"/>
    <w:link w:val="FootnoteTextChar"/>
    <w:locked/>
    <w:rsid w:val="0000309E"/>
    <w:rPr>
      <w:sz w:val="20"/>
      <w:szCs w:val="20"/>
    </w:rPr>
  </w:style>
  <w:style w:type="character" w:customStyle="1" w:styleId="FootnoteTextChar">
    <w:name w:val="Footnote Text Char"/>
    <w:basedOn w:val="DefaultParagraphFont"/>
    <w:link w:val="FootnoteText"/>
    <w:rsid w:val="0000309E"/>
    <w:rPr>
      <w:rFonts w:ascii="Times New Roman" w:hAnsi="Times New Roman"/>
      <w:sz w:val="20"/>
      <w:szCs w:val="20"/>
      <w:lang w:val="en-GB"/>
    </w:rPr>
  </w:style>
  <w:style w:type="character" w:styleId="FootnoteReference">
    <w:name w:val="footnote reference"/>
    <w:basedOn w:val="DefaultParagraphFont"/>
    <w:locked/>
    <w:rsid w:val="0000309E"/>
    <w:rPr>
      <w:vertAlign w:val="superscript"/>
    </w:rPr>
  </w:style>
  <w:style w:type="paragraph" w:styleId="EndnoteText">
    <w:name w:val="endnote text"/>
    <w:basedOn w:val="Normal"/>
    <w:link w:val="EndnoteTextChar"/>
    <w:locked/>
    <w:rsid w:val="0000309E"/>
    <w:rPr>
      <w:sz w:val="20"/>
      <w:szCs w:val="20"/>
    </w:rPr>
  </w:style>
  <w:style w:type="character" w:customStyle="1" w:styleId="EndnoteTextChar">
    <w:name w:val="Endnote Text Char"/>
    <w:basedOn w:val="DefaultParagraphFont"/>
    <w:link w:val="EndnoteText"/>
    <w:rsid w:val="0000309E"/>
    <w:rPr>
      <w:rFonts w:ascii="Times New Roman" w:hAnsi="Times New Roman"/>
      <w:sz w:val="20"/>
      <w:szCs w:val="20"/>
      <w:lang w:val="en-GB"/>
    </w:rPr>
  </w:style>
  <w:style w:type="paragraph" w:customStyle="1" w:styleId="SPJFootnote">
    <w:name w:val="SPJ Footnote"/>
    <w:basedOn w:val="FootnoteText"/>
    <w:link w:val="SPJFootnoteChar"/>
    <w:qFormat/>
    <w:rsid w:val="00A14F1E"/>
    <w:pPr>
      <w:spacing w:after="0"/>
    </w:pPr>
    <w:rPr>
      <w:rFonts w:ascii="Times New Roman" w:hAnsi="Times New Roman"/>
    </w:rPr>
  </w:style>
  <w:style w:type="character" w:customStyle="1" w:styleId="SPJFootnoteChar">
    <w:name w:val="SPJ Footnote Char"/>
    <w:basedOn w:val="FootnoteTextChar"/>
    <w:link w:val="SPJFootnote"/>
    <w:rsid w:val="00A14F1E"/>
    <w:rPr>
      <w:rFonts w:ascii="Times New Roman" w:hAnsi="Times New Roman"/>
      <w:sz w:val="20"/>
      <w:szCs w:val="20"/>
      <w:lang w:val="en-GB" w:bidi="th-TH"/>
    </w:rPr>
  </w:style>
  <w:style w:type="character" w:styleId="EndnoteReference">
    <w:name w:val="endnote reference"/>
    <w:basedOn w:val="DefaultParagraphFont"/>
    <w:locked/>
    <w:rsid w:val="0000309E"/>
    <w:rPr>
      <w:vertAlign w:val="superscript"/>
    </w:rPr>
  </w:style>
  <w:style w:type="character" w:styleId="CommentReference">
    <w:name w:val="annotation reference"/>
    <w:basedOn w:val="DefaultParagraphFont"/>
    <w:semiHidden/>
    <w:unhideWhenUsed/>
    <w:locked/>
    <w:rsid w:val="009F4D44"/>
    <w:rPr>
      <w:sz w:val="16"/>
      <w:szCs w:val="16"/>
    </w:rPr>
  </w:style>
  <w:style w:type="paragraph" w:styleId="CommentSubject">
    <w:name w:val="annotation subject"/>
    <w:basedOn w:val="CommentText"/>
    <w:next w:val="CommentText"/>
    <w:link w:val="CommentSubjectChar"/>
    <w:semiHidden/>
    <w:unhideWhenUsed/>
    <w:locked/>
    <w:rsid w:val="009F4D44"/>
    <w:pPr>
      <w:spacing w:line="240" w:lineRule="auto"/>
    </w:pPr>
    <w:rPr>
      <w:rFonts w:eastAsiaTheme="minorHAnsi" w:cstheme="minorBidi"/>
      <w:b/>
      <w:bCs/>
      <w:szCs w:val="25"/>
      <w:lang w:val="en-GB"/>
    </w:rPr>
  </w:style>
  <w:style w:type="character" w:customStyle="1" w:styleId="CommentSubjectChar">
    <w:name w:val="Comment Subject Char"/>
    <w:basedOn w:val="CommentTextChar"/>
    <w:link w:val="CommentSubject"/>
    <w:semiHidden/>
    <w:rsid w:val="009F4D44"/>
    <w:rPr>
      <w:rFonts w:ascii="Times New Roman" w:eastAsia="Times New Roman" w:hAnsi="Times New Roman" w:cs="Angsana New"/>
      <w:b/>
      <w:bCs/>
      <w:sz w:val="20"/>
      <w:szCs w:val="25"/>
      <w:lang w:val="en-GB" w:bidi="th-TH"/>
    </w:rPr>
  </w:style>
  <w:style w:type="character" w:styleId="UnresolvedMention">
    <w:name w:val="Unresolved Mention"/>
    <w:basedOn w:val="DefaultParagraphFont"/>
    <w:uiPriority w:val="99"/>
    <w:semiHidden/>
    <w:unhideWhenUsed/>
    <w:locked/>
    <w:rsid w:val="00A15907"/>
    <w:rPr>
      <w:color w:val="605E5C"/>
      <w:shd w:val="clear" w:color="auto" w:fill="E1DFDD"/>
    </w:rPr>
  </w:style>
  <w:style w:type="paragraph" w:customStyle="1" w:styleId="SPJMetaBoxText">
    <w:name w:val="SPJ Meta Box Text"/>
    <w:basedOn w:val="Normal"/>
    <w:link w:val="SPJMetaBoxTextChar"/>
    <w:qFormat/>
    <w:rsid w:val="00A15907"/>
    <w:pPr>
      <w:spacing w:after="0" w:line="240" w:lineRule="auto"/>
      <w:ind w:right="34"/>
    </w:pPr>
    <w:rPr>
      <w:rFonts w:ascii="Times New Roman" w:hAnsi="Times New Roman" w:cs="Times New Roman"/>
      <w:color w:val="FFFFFF" w:themeColor="background1"/>
      <w:sz w:val="16"/>
      <w:szCs w:val="16"/>
    </w:rPr>
  </w:style>
  <w:style w:type="paragraph" w:customStyle="1" w:styleId="SPJBoxHead">
    <w:name w:val="SPJ Box Head"/>
    <w:basedOn w:val="Normal"/>
    <w:link w:val="SPJBoxHeadChar"/>
    <w:qFormat/>
    <w:rsid w:val="00A15907"/>
    <w:pPr>
      <w:spacing w:before="120" w:after="120" w:line="240" w:lineRule="auto"/>
      <w:jc w:val="center"/>
    </w:pPr>
    <w:rPr>
      <w:rFonts w:ascii="Times New Roman" w:hAnsi="Times New Roman" w:cs="Times New Roman"/>
      <w:color w:val="FFFFFF" w:themeColor="background1"/>
      <w:sz w:val="20"/>
    </w:rPr>
  </w:style>
  <w:style w:type="character" w:customStyle="1" w:styleId="SPJMetaBoxTextChar">
    <w:name w:val="SPJ Meta Box Text Char"/>
    <w:basedOn w:val="DefaultParagraphFont"/>
    <w:link w:val="SPJMetaBoxText"/>
    <w:rsid w:val="00A15907"/>
    <w:rPr>
      <w:rFonts w:ascii="Times New Roman" w:hAnsi="Times New Roman" w:cs="Times New Roman"/>
      <w:color w:val="FFFFFF" w:themeColor="background1"/>
      <w:sz w:val="16"/>
      <w:szCs w:val="16"/>
      <w:lang w:val="en-GB" w:bidi="th-TH"/>
    </w:rPr>
  </w:style>
  <w:style w:type="character" w:customStyle="1" w:styleId="SPJBoxHeadChar">
    <w:name w:val="SPJ Box Head Char"/>
    <w:basedOn w:val="DefaultParagraphFont"/>
    <w:link w:val="SPJBoxHead"/>
    <w:rsid w:val="00A15907"/>
    <w:rPr>
      <w:rFonts w:ascii="Times New Roman" w:hAnsi="Times New Roman" w:cs="Times New Roman"/>
      <w:color w:val="FFFFFF" w:themeColor="background1"/>
      <w:sz w:val="20"/>
      <w:szCs w:val="28"/>
      <w:lang w:val="en-GB"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creativecommons.org/licenses/by-nc-nd/4.0/"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1E75C1-202E-41FA-89F4-5C6D9DB875AE}">
  <ds:schemaRefs>
    <ds:schemaRef ds:uri="http://schemas.openxmlformats.org/officeDocument/2006/bibliography"/>
  </ds:schemaRefs>
</ds:datastoreItem>
</file>

<file path=docMetadata/LabelInfo.xml><?xml version="1.0" encoding="utf-8"?>
<clbl:labelList xmlns:clbl="http://schemas.microsoft.com/office/2020/mipLabelMetadata">
  <clbl:label id="{d7abd554-6794-447c-93b0-93b930176982}"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SPJ%20Template%202026%20Edition</Template>
  <TotalTime>1</TotalTime>
  <Pages>3</Pages>
  <Words>1321</Words>
  <Characters>6141</Characters>
  <Application>Microsoft Office Word</Application>
  <DocSecurity>0</DocSecurity>
  <Lines>133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Ian Tan</dc:creator>
  <cp:lastModifiedBy>Ian Tan</cp:lastModifiedBy>
  <cp:revision>2</cp:revision>
  <cp:lastPrinted>2016-10-07T04:09:00Z</cp:lastPrinted>
  <dcterms:created xsi:type="dcterms:W3CDTF">2025-12-31T04:14:00Z</dcterms:created>
  <dcterms:modified xsi:type="dcterms:W3CDTF">2025-12-31T04:14:00Z</dcterms:modified>
</cp:coreProperties>
</file>